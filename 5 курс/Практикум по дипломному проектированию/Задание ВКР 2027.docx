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78C8C" w14:textId="77777777" w:rsidR="00806AB5" w:rsidRPr="00956031" w:rsidRDefault="00806AB5" w:rsidP="00BC2A78">
      <w:pPr>
        <w:jc w:val="center"/>
        <w:rPr>
          <w:b/>
        </w:rPr>
      </w:pPr>
      <w:bookmarkStart w:id="0" w:name="_Hlk149695456"/>
      <w:r w:rsidRPr="00956031">
        <w:rPr>
          <w:b/>
        </w:rPr>
        <w:t>САНКТ-ПЕТЕРБУРГСКИЙ ГУМАНИТАРНЫЙ УНИВЕРСИТЕТ ПРОФСОЮЗОВ</w:t>
      </w:r>
    </w:p>
    <w:p w14:paraId="6127C155" w14:textId="77777777" w:rsidR="00806AB5" w:rsidRPr="007F4BA3" w:rsidRDefault="009E6D6A" w:rsidP="00BC2A78">
      <w:pPr>
        <w:autoSpaceDE w:val="0"/>
        <w:autoSpaceDN w:val="0"/>
        <w:adjustRightInd w:val="0"/>
        <w:spacing w:before="120" w:after="120"/>
        <w:jc w:val="center"/>
        <w:rPr>
          <w:sz w:val="26"/>
          <w:szCs w:val="26"/>
        </w:rPr>
      </w:pPr>
      <w:r w:rsidRPr="007F4BA3">
        <w:rPr>
          <w:sz w:val="26"/>
          <w:szCs w:val="26"/>
        </w:rPr>
        <w:t xml:space="preserve">Кафедра </w:t>
      </w:r>
      <w:r w:rsidR="00052D3C">
        <w:rPr>
          <w:sz w:val="26"/>
          <w:szCs w:val="26"/>
        </w:rPr>
        <w:t>и</w:t>
      </w:r>
      <w:r w:rsidRPr="007F4BA3">
        <w:rPr>
          <w:sz w:val="26"/>
          <w:szCs w:val="26"/>
        </w:rPr>
        <w:t>нформатики и математики</w:t>
      </w:r>
    </w:p>
    <w:bookmarkEnd w:id="0"/>
    <w:p w14:paraId="4D30B810" w14:textId="77777777" w:rsidR="00481A6C" w:rsidRDefault="00956031" w:rsidP="00481A6C">
      <w:pPr>
        <w:spacing w:before="240"/>
        <w:ind w:left="6095"/>
        <w:rPr>
          <w:sz w:val="26"/>
          <w:szCs w:val="26"/>
        </w:rPr>
      </w:pPr>
      <w:r w:rsidRPr="007F4BA3">
        <w:rPr>
          <w:sz w:val="26"/>
          <w:szCs w:val="26"/>
        </w:rPr>
        <w:t>УТВЕРЖДАЮ</w:t>
      </w:r>
      <w:r>
        <w:rPr>
          <w:sz w:val="26"/>
          <w:szCs w:val="26"/>
        </w:rPr>
        <w:br/>
      </w:r>
      <w:r w:rsidR="00BD30C8">
        <w:rPr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И.О. Заведующего кафедрой"/>
            </w:textInput>
          </w:ffData>
        </w:fldChar>
      </w:r>
      <w:r w:rsidR="00BD30C8">
        <w:rPr>
          <w:sz w:val="26"/>
          <w:szCs w:val="26"/>
        </w:rPr>
        <w:instrText xml:space="preserve"> FORMTEXT </w:instrText>
      </w:r>
      <w:r w:rsidR="00BD30C8">
        <w:rPr>
          <w:sz w:val="26"/>
          <w:szCs w:val="26"/>
        </w:rPr>
      </w:r>
      <w:r w:rsidR="00BD30C8">
        <w:rPr>
          <w:sz w:val="26"/>
          <w:szCs w:val="26"/>
        </w:rPr>
        <w:fldChar w:fldCharType="separate"/>
      </w:r>
      <w:r w:rsidR="00BD30C8">
        <w:rPr>
          <w:noProof/>
          <w:sz w:val="26"/>
          <w:szCs w:val="26"/>
        </w:rPr>
        <w:t>Заведующ</w:t>
      </w:r>
      <w:r w:rsidR="008B008C">
        <w:rPr>
          <w:noProof/>
          <w:sz w:val="26"/>
          <w:szCs w:val="26"/>
        </w:rPr>
        <w:t>и</w:t>
      </w:r>
      <w:r w:rsidR="00777BAC">
        <w:rPr>
          <w:noProof/>
          <w:sz w:val="26"/>
          <w:szCs w:val="26"/>
        </w:rPr>
        <w:t>й</w:t>
      </w:r>
      <w:r w:rsidR="00BD30C8">
        <w:rPr>
          <w:noProof/>
          <w:sz w:val="26"/>
          <w:szCs w:val="26"/>
        </w:rPr>
        <w:t xml:space="preserve"> кафедрой</w:t>
      </w:r>
      <w:r w:rsidR="00BD30C8">
        <w:rPr>
          <w:sz w:val="26"/>
          <w:szCs w:val="26"/>
        </w:rPr>
        <w:fldChar w:fldCharType="end"/>
      </w:r>
      <w:r w:rsidRPr="007F4BA3">
        <w:rPr>
          <w:sz w:val="26"/>
          <w:szCs w:val="26"/>
        </w:rPr>
        <w:t xml:space="preserve">, </w:t>
      </w:r>
      <w:r>
        <w:rPr>
          <w:sz w:val="26"/>
          <w:szCs w:val="26"/>
        </w:rPr>
        <w:br/>
      </w:r>
      <w:r w:rsidR="00BD30C8">
        <w:rPr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кандидат экономических наук"/>
            </w:textInput>
          </w:ffData>
        </w:fldChar>
      </w:r>
      <w:r w:rsidR="00BD30C8">
        <w:rPr>
          <w:sz w:val="26"/>
          <w:szCs w:val="26"/>
        </w:rPr>
        <w:instrText xml:space="preserve"> FORMTEXT </w:instrText>
      </w:r>
      <w:r w:rsidR="00BD30C8">
        <w:rPr>
          <w:sz w:val="26"/>
          <w:szCs w:val="26"/>
        </w:rPr>
      </w:r>
      <w:r w:rsidR="00BD30C8">
        <w:rPr>
          <w:sz w:val="26"/>
          <w:szCs w:val="26"/>
        </w:rPr>
        <w:fldChar w:fldCharType="separate"/>
      </w:r>
      <w:r w:rsidR="00BD30C8">
        <w:rPr>
          <w:noProof/>
          <w:sz w:val="26"/>
          <w:szCs w:val="26"/>
        </w:rPr>
        <w:t xml:space="preserve">кандидат </w:t>
      </w:r>
      <w:r w:rsidR="00777BAC">
        <w:rPr>
          <w:noProof/>
          <w:sz w:val="26"/>
          <w:szCs w:val="26"/>
        </w:rPr>
        <w:t>техническ</w:t>
      </w:r>
      <w:r w:rsidR="00BD30C8">
        <w:rPr>
          <w:noProof/>
          <w:sz w:val="26"/>
          <w:szCs w:val="26"/>
        </w:rPr>
        <w:t>их наук</w:t>
      </w:r>
      <w:r w:rsidR="008B008C">
        <w:rPr>
          <w:noProof/>
          <w:sz w:val="26"/>
          <w:szCs w:val="26"/>
        </w:rPr>
        <w:t>, доцент</w:t>
      </w:r>
      <w:r w:rsidR="00BD30C8">
        <w:rPr>
          <w:sz w:val="26"/>
          <w:szCs w:val="26"/>
        </w:rPr>
        <w:fldChar w:fldCharType="end"/>
      </w:r>
    </w:p>
    <w:p w14:paraId="61122403" w14:textId="630D2B26" w:rsidR="00956031" w:rsidRPr="007F4BA3" w:rsidRDefault="006B6252" w:rsidP="0004200A">
      <w:pPr>
        <w:tabs>
          <w:tab w:val="right" w:leader="underscore" w:pos="9781"/>
        </w:tabs>
        <w:spacing w:before="120"/>
        <w:ind w:left="6095"/>
        <w:rPr>
          <w:sz w:val="26"/>
          <w:szCs w:val="26"/>
        </w:rPr>
      </w:pPr>
      <w:r>
        <w:rPr>
          <w:bCs/>
          <w:noProof/>
          <w:color w:val="FF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8026E63" wp14:editId="7F93C583">
                <wp:simplePos x="0" y="0"/>
                <wp:positionH relativeFrom="column">
                  <wp:posOffset>1555115</wp:posOffset>
                </wp:positionH>
                <wp:positionV relativeFrom="paragraph">
                  <wp:posOffset>31750</wp:posOffset>
                </wp:positionV>
                <wp:extent cx="1971675" cy="314325"/>
                <wp:effectExtent l="0" t="0" r="392430" b="114300"/>
                <wp:wrapNone/>
                <wp:docPr id="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71675" cy="314325"/>
                        </a:xfrm>
                        <a:prstGeom prst="callout1">
                          <a:avLst>
                            <a:gd name="adj1" fmla="val 36366"/>
                            <a:gd name="adj2" fmla="val 103866"/>
                            <a:gd name="adj3" fmla="val 118181"/>
                            <a:gd name="adj4" fmla="val 117296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73725"/>
                                <a:invGamma/>
                              </a:srgbClr>
                            </a:gs>
                            <a:gs pos="5000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7372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arrow" w="sm" len="lg"/>
                        </a:ln>
                      </wps:spPr>
                      <wps:txbx>
                        <w:txbxContent>
                          <w:p w14:paraId="3F5458D9" w14:textId="77777777" w:rsidR="006E3F36" w:rsidRPr="006E78BA" w:rsidRDefault="006E3F36" w:rsidP="006E3F36">
                            <w:pPr>
                              <w:spacing w:before="60" w:after="60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6E78BA"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  <w:t>Дата проставляется вручную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026E63" id="_x0000_t41" coordsize="21600,21600" o:spt="41" adj="-8280,24300,-1800,4050" path="m@0@1l@2@3nfem,l21600,r,21600l,21600ns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 textborder="f"/>
              </v:shapetype>
              <v:shape id="AutoShape 5" o:spid="_x0000_s1026" type="#_x0000_t41" style="position:absolute;left:0;text-align:left;margin-left:122.45pt;margin-top:2.5pt;width:155.25pt;height:24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" adj="25336,25527,22435,7855" fillcolor="#bcbcbc">
                <v:fill rotate="t" focus="50%" type="gradient"/>
                <v:stroke startarrow="open" startarrowwidth="narrow" startarrowlength="long"/>
                <v:textbox inset=".5mm,.3mm,.5mm,.3mm">
                  <w:txbxContent>
                    <w:p w14:paraId="3F5458D9" w14:textId="77777777" w:rsidR="006E3F36" w:rsidRPr="006E78BA" w:rsidRDefault="006E3F36" w:rsidP="006E3F36">
                      <w:pPr>
                        <w:spacing w:before="60" w:after="60"/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6E78BA"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  <w:t>Дата проставляется вручную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04200A">
        <w:rPr>
          <w:sz w:val="26"/>
          <w:szCs w:val="26"/>
        </w:rPr>
        <w:tab/>
      </w:r>
      <w:r w:rsidR="00956031" w:rsidRPr="007F4BA3">
        <w:rPr>
          <w:sz w:val="26"/>
          <w:szCs w:val="26"/>
        </w:rPr>
        <w:t xml:space="preserve"> </w:t>
      </w:r>
      <w:r w:rsidR="00BD30C8">
        <w:rPr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И.В. Васильева"/>
            </w:textInput>
          </w:ffData>
        </w:fldChar>
      </w:r>
      <w:r w:rsidR="00BD30C8">
        <w:rPr>
          <w:sz w:val="26"/>
          <w:szCs w:val="26"/>
        </w:rPr>
        <w:instrText xml:space="preserve"> FORMTEXT </w:instrText>
      </w:r>
      <w:r w:rsidR="00BD30C8">
        <w:rPr>
          <w:sz w:val="26"/>
          <w:szCs w:val="26"/>
        </w:rPr>
      </w:r>
      <w:r w:rsidR="00BD30C8">
        <w:rPr>
          <w:sz w:val="26"/>
          <w:szCs w:val="26"/>
        </w:rPr>
        <w:fldChar w:fldCharType="separate"/>
      </w:r>
      <w:r w:rsidR="00777BAC">
        <w:rPr>
          <w:noProof/>
          <w:sz w:val="26"/>
          <w:szCs w:val="26"/>
        </w:rPr>
        <w:t>Е</w:t>
      </w:r>
      <w:r w:rsidR="00BD30C8">
        <w:rPr>
          <w:noProof/>
          <w:sz w:val="26"/>
          <w:szCs w:val="26"/>
        </w:rPr>
        <w:t xml:space="preserve">.В. </w:t>
      </w:r>
      <w:r w:rsidR="00777BAC">
        <w:rPr>
          <w:noProof/>
          <w:sz w:val="26"/>
          <w:szCs w:val="26"/>
        </w:rPr>
        <w:t>Морозо</w:t>
      </w:r>
      <w:r w:rsidR="00BD30C8">
        <w:rPr>
          <w:noProof/>
          <w:sz w:val="26"/>
          <w:szCs w:val="26"/>
        </w:rPr>
        <w:t>ва</w:t>
      </w:r>
      <w:r w:rsidR="00BD30C8">
        <w:rPr>
          <w:sz w:val="26"/>
          <w:szCs w:val="26"/>
        </w:rPr>
        <w:fldChar w:fldCharType="end"/>
      </w:r>
    </w:p>
    <w:p w14:paraId="0FFC7E01" w14:textId="657B9D04" w:rsidR="00052D3C" w:rsidRPr="00052D3C" w:rsidRDefault="00E37F63" w:rsidP="00E37F63">
      <w:pPr>
        <w:spacing w:before="120"/>
        <w:ind w:left="6095"/>
        <w:rPr>
          <w:bCs/>
          <w:sz w:val="26"/>
          <w:szCs w:val="26"/>
        </w:rPr>
      </w:pPr>
      <w:r w:rsidRPr="00E37F63">
        <w:rPr>
          <w:bCs/>
          <w:color w:val="FF0000"/>
          <w:sz w:val="26"/>
          <w:szCs w:val="26"/>
        </w:rPr>
        <w:t>«      » марта 202</w:t>
      </w:r>
      <w:r w:rsidR="006B6252">
        <w:rPr>
          <w:bCs/>
          <w:color w:val="FF0000"/>
          <w:sz w:val="26"/>
          <w:szCs w:val="26"/>
        </w:rPr>
        <w:t>7</w:t>
      </w:r>
      <w:r>
        <w:rPr>
          <w:bCs/>
          <w:sz w:val="26"/>
          <w:szCs w:val="26"/>
        </w:rPr>
        <w:t> г.</w:t>
      </w:r>
    </w:p>
    <w:p w14:paraId="647AA9F4" w14:textId="77777777" w:rsidR="00806AB5" w:rsidRPr="00481A6C" w:rsidRDefault="00806AB5" w:rsidP="00481A6C">
      <w:pPr>
        <w:tabs>
          <w:tab w:val="left" w:pos="0"/>
        </w:tabs>
        <w:spacing w:before="360" w:after="240" w:line="276" w:lineRule="auto"/>
        <w:jc w:val="center"/>
        <w:rPr>
          <w:bCs/>
          <w:sz w:val="26"/>
          <w:szCs w:val="26"/>
        </w:rPr>
      </w:pPr>
      <w:r w:rsidRPr="007F4BA3">
        <w:rPr>
          <w:b/>
          <w:sz w:val="26"/>
          <w:szCs w:val="26"/>
        </w:rPr>
        <w:t>ЗАДАНИЕ</w:t>
      </w:r>
      <w:r w:rsidR="00BC2A78" w:rsidRPr="007F4BA3">
        <w:rPr>
          <w:b/>
          <w:sz w:val="26"/>
          <w:szCs w:val="26"/>
        </w:rPr>
        <w:br/>
      </w:r>
      <w:r w:rsidRPr="007F4BA3">
        <w:rPr>
          <w:b/>
          <w:sz w:val="26"/>
          <w:szCs w:val="26"/>
        </w:rPr>
        <w:t>на выполнение выпускной квалификационной работы</w:t>
      </w:r>
      <w:r w:rsidR="00BC2A78" w:rsidRPr="007F4BA3">
        <w:rPr>
          <w:b/>
          <w:sz w:val="26"/>
          <w:szCs w:val="26"/>
        </w:rPr>
        <w:br/>
      </w:r>
      <w:r w:rsidRPr="00481A6C">
        <w:rPr>
          <w:bCs/>
          <w:sz w:val="26"/>
          <w:szCs w:val="26"/>
        </w:rPr>
        <w:t>(далее – ВКР)</w:t>
      </w:r>
    </w:p>
    <w:p w14:paraId="50D6DB51" w14:textId="77777777" w:rsidR="00E106C0" w:rsidRPr="0004200A" w:rsidRDefault="00BD30C8" w:rsidP="0004200A">
      <w:pPr>
        <w:autoSpaceDE w:val="0"/>
        <w:autoSpaceDN w:val="0"/>
        <w:adjustRightInd w:val="0"/>
        <w:spacing w:line="360" w:lineRule="exact"/>
        <w:jc w:val="center"/>
        <w:rPr>
          <w:sz w:val="26"/>
          <w:szCs w:val="26"/>
        </w:rPr>
      </w:pPr>
      <w:r>
        <w:rPr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Обучающейся"/>
              <w:listEntry w:val="Обучающемуся"/>
            </w:ddList>
          </w:ffData>
        </w:fldChar>
      </w:r>
      <w:r>
        <w:rPr>
          <w:sz w:val="26"/>
          <w:szCs w:val="26"/>
        </w:rPr>
        <w:instrText xml:space="preserve"> FORMDROPDOWN </w:instrText>
      </w:r>
      <w:r w:rsidR="006B6252">
        <w:rPr>
          <w:sz w:val="26"/>
          <w:szCs w:val="26"/>
        </w:rPr>
      </w:r>
      <w:r w:rsidR="006B6252">
        <w:rPr>
          <w:sz w:val="26"/>
          <w:szCs w:val="26"/>
        </w:rPr>
        <w:fldChar w:fldCharType="separate"/>
      </w:r>
      <w:r>
        <w:rPr>
          <w:sz w:val="26"/>
          <w:szCs w:val="26"/>
        </w:rPr>
        <w:fldChar w:fldCharType="end"/>
      </w:r>
      <w:r w:rsidR="00E106C0" w:rsidRPr="007F4BA3">
        <w:rPr>
          <w:sz w:val="26"/>
          <w:szCs w:val="26"/>
        </w:rPr>
        <w:t xml:space="preserve"> по направлению подготовки 09.03.03 Прикладная информатика </w:t>
      </w:r>
      <w:r w:rsidR="0004200A">
        <w:rPr>
          <w:sz w:val="26"/>
          <w:szCs w:val="26"/>
        </w:rPr>
        <w:br/>
      </w:r>
      <w:r w:rsidR="00E106C0" w:rsidRPr="007F4BA3">
        <w:rPr>
          <w:sz w:val="26"/>
          <w:szCs w:val="26"/>
        </w:rPr>
        <w:t>уровень «</w:t>
      </w:r>
      <w:r w:rsidR="001610AE">
        <w:rPr>
          <w:sz w:val="26"/>
          <w:szCs w:val="26"/>
        </w:rPr>
        <w:t>б</w:t>
      </w:r>
      <w:r w:rsidR="00E106C0" w:rsidRPr="007F4BA3">
        <w:rPr>
          <w:sz w:val="26"/>
          <w:szCs w:val="26"/>
        </w:rPr>
        <w:t>акалавриат»,</w:t>
      </w:r>
      <w:r w:rsidR="00E106C0" w:rsidRPr="007F4BA3">
        <w:rPr>
          <w:b/>
          <w:i/>
          <w:sz w:val="26"/>
          <w:szCs w:val="26"/>
        </w:rPr>
        <w:t xml:space="preserve"> </w:t>
      </w:r>
      <w:r w:rsidR="00E106C0" w:rsidRPr="007F4BA3">
        <w:rPr>
          <w:sz w:val="26"/>
          <w:szCs w:val="26"/>
        </w:rPr>
        <w:t>профиль «Прикладная информатика в экономике»,</w:t>
      </w:r>
    </w:p>
    <w:p w14:paraId="5DA89EEC" w14:textId="32DAE8AB" w:rsidR="00806AB5" w:rsidRPr="007F4BA3" w:rsidRDefault="006B6252" w:rsidP="0004200A">
      <w:pPr>
        <w:autoSpaceDE w:val="0"/>
        <w:autoSpaceDN w:val="0"/>
        <w:adjustRightInd w:val="0"/>
        <w:jc w:val="center"/>
        <w:rPr>
          <w:i/>
          <w:sz w:val="26"/>
          <w:szCs w:val="26"/>
        </w:rPr>
      </w:pPr>
      <w:r>
        <w:rPr>
          <w:bCs/>
          <w:noProof/>
          <w:color w:val="FF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51C0EE" wp14:editId="49A3FAD7">
                <wp:simplePos x="0" y="0"/>
                <wp:positionH relativeFrom="column">
                  <wp:posOffset>-702310</wp:posOffset>
                </wp:positionH>
                <wp:positionV relativeFrom="paragraph">
                  <wp:posOffset>342265</wp:posOffset>
                </wp:positionV>
                <wp:extent cx="2506980" cy="417195"/>
                <wp:effectExtent l="7620" t="49530" r="1581150" b="0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06980" cy="417195"/>
                        </a:xfrm>
                        <a:prstGeom prst="callout1">
                          <a:avLst>
                            <a:gd name="adj1" fmla="val 27398"/>
                            <a:gd name="adj2" fmla="val 103042"/>
                            <a:gd name="adj3" fmla="val 4565"/>
                            <a:gd name="adj4" fmla="val 162157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73725"/>
                                <a:invGamma/>
                              </a:srgbClr>
                            </a:gs>
                            <a:gs pos="50000">
                              <a:srgbClr val="FFFFFF">
                                <a:alpha val="30000"/>
                              </a:srgbClr>
                            </a:gs>
                            <a:gs pos="100000">
                              <a:srgbClr val="FFFFFF">
                                <a:gamma/>
                                <a:shade val="7372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arrow" w="sm" len="lg"/>
                        </a:ln>
                      </wps:spPr>
                      <wps:txbx>
                        <w:txbxContent>
                          <w:p w14:paraId="5BF7DF77" w14:textId="77777777" w:rsidR="006E3F36" w:rsidRPr="006E78BA" w:rsidRDefault="006E78BA" w:rsidP="006E3F36">
                            <w:pPr>
                              <w:spacing w:before="60" w:after="60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6E78BA"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  <w:t>Номер группы по формату «</w:t>
                            </w:r>
                            <w:r w:rsidR="006E3F36" w:rsidRPr="006E78BA"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  <w:t>ПЗ21…</w:t>
                            </w:r>
                            <w:r w:rsidRPr="006E78BA"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  <w:t>»</w:t>
                            </w:r>
                            <w:r w:rsidR="006E3F36" w:rsidRPr="006E78BA"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  <w:t xml:space="preserve"> заполняется после формирования группы.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51C0EE" id="AutoShape 6" o:spid="_x0000_s1027" type="#_x0000_t41" style="position:absolute;left:0;text-align:left;margin-left:-55.3pt;margin-top:26.95pt;width:197.4pt;height:32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" adj="35026,986,22257,5918" fillcolor="#bcbcbc">
                <v:fill o:opacity2="19660f" rotate="t" focus="50%" type="gradient"/>
                <v:stroke startarrow="open" startarrowwidth="narrow" startarrowlength="long"/>
                <v:textbox inset=".5mm,.3mm,.5mm,.3mm">
                  <w:txbxContent>
                    <w:p w14:paraId="5BF7DF77" w14:textId="77777777" w:rsidR="006E3F36" w:rsidRPr="006E78BA" w:rsidRDefault="006E78BA" w:rsidP="006E3F36">
                      <w:pPr>
                        <w:spacing w:before="60" w:after="60"/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6E78BA"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  <w:t>Номер группы по формату «</w:t>
                      </w:r>
                      <w:r w:rsidR="006E3F36" w:rsidRPr="006E78BA"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  <w:t>ПЗ21…</w:t>
                      </w:r>
                      <w:r w:rsidRPr="006E78BA"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  <w:t>»</w:t>
                      </w:r>
                      <w:r w:rsidR="006E3F36" w:rsidRPr="006E78BA"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  <w:t xml:space="preserve"> заполняется после формирования группы.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806AB5" w:rsidRPr="007F4BA3">
        <w:rPr>
          <w:sz w:val="26"/>
          <w:szCs w:val="26"/>
        </w:rPr>
        <w:t>факультета</w:t>
      </w:r>
      <w:r w:rsidR="00004E62">
        <w:rPr>
          <w:sz w:val="26"/>
          <w:szCs w:val="26"/>
        </w:rPr>
        <w:t xml:space="preserve"> заочного и вечернего обучения</w:t>
      </w:r>
      <w:r w:rsidR="0004200A">
        <w:rPr>
          <w:sz w:val="26"/>
          <w:szCs w:val="26"/>
        </w:rPr>
        <w:br/>
      </w:r>
      <w:r w:rsidR="00E37F63">
        <w:rPr>
          <w:sz w:val="26"/>
          <w:szCs w:val="26"/>
        </w:rPr>
        <w:t>заочной</w:t>
      </w:r>
      <w:r w:rsidR="00B640D8">
        <w:rPr>
          <w:sz w:val="26"/>
          <w:szCs w:val="26"/>
        </w:rPr>
        <w:t xml:space="preserve"> </w:t>
      </w:r>
      <w:r w:rsidR="00806AB5" w:rsidRPr="007F4BA3">
        <w:rPr>
          <w:sz w:val="26"/>
          <w:szCs w:val="26"/>
        </w:rPr>
        <w:t xml:space="preserve">формы обучения </w:t>
      </w:r>
      <w:r w:rsidR="00BD30C8">
        <w:rPr>
          <w:sz w:val="26"/>
          <w:szCs w:val="26"/>
        </w:rPr>
        <w:fldChar w:fldCharType="begin">
          <w:ffData>
            <w:name w:val=""/>
            <w:enabled/>
            <w:calcOnExit w:val="0"/>
            <w:textInput>
              <w:type w:val="number"/>
              <w:default w:val="5"/>
            </w:textInput>
          </w:ffData>
        </w:fldChar>
      </w:r>
      <w:r w:rsidR="00BD30C8">
        <w:rPr>
          <w:sz w:val="26"/>
          <w:szCs w:val="26"/>
        </w:rPr>
        <w:instrText xml:space="preserve"> FORMTEXT </w:instrText>
      </w:r>
      <w:r w:rsidR="00BD30C8">
        <w:rPr>
          <w:sz w:val="26"/>
          <w:szCs w:val="26"/>
        </w:rPr>
      </w:r>
      <w:r w:rsidR="00BD30C8">
        <w:rPr>
          <w:sz w:val="26"/>
          <w:szCs w:val="26"/>
        </w:rPr>
        <w:fldChar w:fldCharType="separate"/>
      </w:r>
      <w:r w:rsidR="00BD30C8">
        <w:rPr>
          <w:noProof/>
          <w:sz w:val="26"/>
          <w:szCs w:val="26"/>
        </w:rPr>
        <w:t>5</w:t>
      </w:r>
      <w:r w:rsidR="00BD30C8">
        <w:rPr>
          <w:sz w:val="26"/>
          <w:szCs w:val="26"/>
        </w:rPr>
        <w:fldChar w:fldCharType="end"/>
      </w:r>
      <w:r w:rsidR="00806AB5" w:rsidRPr="007F4BA3">
        <w:rPr>
          <w:sz w:val="26"/>
          <w:szCs w:val="26"/>
        </w:rPr>
        <w:t xml:space="preserve"> курса </w:t>
      </w:r>
      <w:r w:rsidR="00E37F63" w:rsidRPr="00E37F63">
        <w:rPr>
          <w:color w:val="FF0000"/>
          <w:sz w:val="26"/>
          <w:szCs w:val="26"/>
        </w:rPr>
        <w:t>___________</w:t>
      </w:r>
      <w:r w:rsidR="00E37F63">
        <w:rPr>
          <w:sz w:val="26"/>
          <w:szCs w:val="26"/>
        </w:rPr>
        <w:t xml:space="preserve"> </w:t>
      </w:r>
      <w:r w:rsidR="00806AB5" w:rsidRPr="007F4BA3">
        <w:rPr>
          <w:sz w:val="26"/>
          <w:szCs w:val="26"/>
        </w:rPr>
        <w:t>учебной группы</w:t>
      </w:r>
    </w:p>
    <w:p w14:paraId="28E59E2D" w14:textId="77777777" w:rsidR="00806AB5" w:rsidRPr="007F4BA3" w:rsidRDefault="00B640D8" w:rsidP="00BC2A78">
      <w:pPr>
        <w:spacing w:before="240" w:after="12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fldChar w:fldCharType="begin">
          <w:ffData>
            <w:name w:val="ТекстовоеПоле9"/>
            <w:enabled/>
            <w:calcOnExit w:val="0"/>
            <w:textInput>
              <w:default w:val="Ермоленко Ольге Олеговне"/>
            </w:textInput>
          </w:ffData>
        </w:fldChar>
      </w:r>
      <w:bookmarkStart w:id="1" w:name="ТекстовоеПоле9"/>
      <w:r>
        <w:rPr>
          <w:b/>
          <w:sz w:val="26"/>
          <w:szCs w:val="26"/>
        </w:rPr>
        <w:instrText xml:space="preserve"> FORMTEXT </w:instrText>
      </w:r>
      <w:r>
        <w:rPr>
          <w:b/>
          <w:sz w:val="26"/>
          <w:szCs w:val="26"/>
        </w:rPr>
      </w:r>
      <w:r>
        <w:rPr>
          <w:b/>
          <w:sz w:val="26"/>
          <w:szCs w:val="26"/>
        </w:rPr>
        <w:fldChar w:fldCharType="separate"/>
      </w:r>
      <w:r>
        <w:rPr>
          <w:b/>
          <w:noProof/>
          <w:sz w:val="26"/>
          <w:szCs w:val="26"/>
        </w:rPr>
        <w:t>Ермоленко Ольге Олеговне</w:t>
      </w:r>
      <w:r>
        <w:rPr>
          <w:b/>
          <w:sz w:val="26"/>
          <w:szCs w:val="26"/>
        </w:rPr>
        <w:fldChar w:fldCharType="end"/>
      </w:r>
      <w:bookmarkEnd w:id="1"/>
    </w:p>
    <w:p w14:paraId="0BF1E10B" w14:textId="77777777" w:rsidR="00806AB5" w:rsidRPr="006B0AC1" w:rsidRDefault="00806AB5" w:rsidP="00D33433">
      <w:pPr>
        <w:autoSpaceDE w:val="0"/>
        <w:autoSpaceDN w:val="0"/>
        <w:adjustRightInd w:val="0"/>
        <w:jc w:val="center"/>
        <w:rPr>
          <w:color w:val="FF0000"/>
          <w:sz w:val="26"/>
          <w:szCs w:val="26"/>
        </w:rPr>
      </w:pPr>
      <w:r w:rsidRPr="007F4BA3">
        <w:rPr>
          <w:sz w:val="26"/>
          <w:szCs w:val="26"/>
        </w:rPr>
        <w:t xml:space="preserve">выдал руководитель ВКР: </w:t>
      </w:r>
      <w:r w:rsidR="00BD30C8"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доцент"/>
              <w:listEntry w:val="профессор"/>
              <w:listEntry w:val="ст.преподаватель"/>
            </w:ddList>
          </w:ffData>
        </w:fldChar>
      </w:r>
      <w:r w:rsidR="00BD30C8" w:rsidRPr="006B0AC1">
        <w:rPr>
          <w:color w:val="FF0000"/>
          <w:sz w:val="26"/>
          <w:szCs w:val="26"/>
        </w:rPr>
        <w:instrText xml:space="preserve"> FORMDROPDOWN </w:instrText>
      </w:r>
      <w:r w:rsidR="006B6252">
        <w:rPr>
          <w:color w:val="FF0000"/>
          <w:sz w:val="26"/>
          <w:szCs w:val="26"/>
        </w:rPr>
      </w:r>
      <w:r w:rsidR="006B6252">
        <w:rPr>
          <w:color w:val="FF0000"/>
          <w:sz w:val="26"/>
          <w:szCs w:val="26"/>
        </w:rPr>
        <w:fldChar w:fldCharType="separate"/>
      </w:r>
      <w:r w:rsidR="00BD30C8" w:rsidRPr="006B0AC1">
        <w:rPr>
          <w:color w:val="FF0000"/>
          <w:sz w:val="26"/>
          <w:szCs w:val="26"/>
        </w:rPr>
        <w:fldChar w:fldCharType="end"/>
      </w:r>
      <w:r w:rsidR="00E106C0" w:rsidRPr="006B0AC1">
        <w:rPr>
          <w:color w:val="FF0000"/>
          <w:sz w:val="26"/>
          <w:szCs w:val="26"/>
        </w:rPr>
        <w:t xml:space="preserve"> кафедры информатики и математики</w:t>
      </w:r>
      <w:r w:rsidRPr="006B0AC1">
        <w:rPr>
          <w:color w:val="FF0000"/>
          <w:sz w:val="26"/>
          <w:szCs w:val="26"/>
        </w:rPr>
        <w:t xml:space="preserve">, </w:t>
      </w:r>
      <w:r w:rsidR="00BD30C8"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к.т.н."/>
            </w:textInput>
          </w:ffData>
        </w:fldChar>
      </w:r>
      <w:r w:rsidR="00BD30C8" w:rsidRPr="006B0AC1">
        <w:rPr>
          <w:color w:val="FF0000"/>
          <w:sz w:val="26"/>
          <w:szCs w:val="26"/>
        </w:rPr>
        <w:instrText xml:space="preserve"> FORMTEXT </w:instrText>
      </w:r>
      <w:r w:rsidR="00BD30C8" w:rsidRPr="006B0AC1">
        <w:rPr>
          <w:color w:val="FF0000"/>
          <w:sz w:val="26"/>
          <w:szCs w:val="26"/>
        </w:rPr>
      </w:r>
      <w:r w:rsidR="00BD30C8" w:rsidRPr="006B0AC1">
        <w:rPr>
          <w:color w:val="FF0000"/>
          <w:sz w:val="26"/>
          <w:szCs w:val="26"/>
        </w:rPr>
        <w:fldChar w:fldCharType="separate"/>
      </w:r>
      <w:r w:rsidR="00BD30C8" w:rsidRPr="006B0AC1">
        <w:rPr>
          <w:noProof/>
          <w:color w:val="FF0000"/>
          <w:sz w:val="26"/>
          <w:szCs w:val="26"/>
        </w:rPr>
        <w:t>к.т.н.</w:t>
      </w:r>
      <w:r w:rsidR="00BD30C8" w:rsidRPr="006B0AC1">
        <w:rPr>
          <w:color w:val="FF0000"/>
          <w:sz w:val="26"/>
          <w:szCs w:val="26"/>
        </w:rPr>
        <w:fldChar w:fldCharType="end"/>
      </w:r>
      <w:r w:rsidRPr="006B0AC1">
        <w:rPr>
          <w:color w:val="FF0000"/>
          <w:sz w:val="26"/>
          <w:szCs w:val="26"/>
        </w:rPr>
        <w:t xml:space="preserve">, </w:t>
      </w:r>
    </w:p>
    <w:p w14:paraId="59531B6A" w14:textId="57688D54" w:rsidR="00806AB5" w:rsidRPr="007F4BA3" w:rsidRDefault="006B6252" w:rsidP="00D33433">
      <w:pPr>
        <w:autoSpaceDE w:val="0"/>
        <w:autoSpaceDN w:val="0"/>
        <w:adjustRightInd w:val="0"/>
        <w:jc w:val="center"/>
        <w:rPr>
          <w:sz w:val="26"/>
          <w:szCs w:val="26"/>
        </w:rPr>
      </w:pPr>
      <w:r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Родоманская С.А."/>
            </w:textInput>
          </w:ffData>
        </w:fldChar>
      </w:r>
      <w:r>
        <w:rPr>
          <w:color w:val="FF0000"/>
          <w:sz w:val="26"/>
          <w:szCs w:val="26"/>
        </w:rPr>
        <w:instrText xml:space="preserve"> FORMTEXT </w:instrText>
      </w:r>
      <w:r>
        <w:rPr>
          <w:color w:val="FF0000"/>
          <w:sz w:val="26"/>
          <w:szCs w:val="26"/>
        </w:rPr>
      </w:r>
      <w:r>
        <w:rPr>
          <w:color w:val="FF0000"/>
          <w:sz w:val="26"/>
          <w:szCs w:val="26"/>
        </w:rPr>
        <w:fldChar w:fldCharType="separate"/>
      </w:r>
      <w:r>
        <w:rPr>
          <w:noProof/>
          <w:color w:val="FF0000"/>
          <w:sz w:val="26"/>
          <w:szCs w:val="26"/>
        </w:rPr>
        <w:t>Родоманская С.А.</w:t>
      </w:r>
      <w:r>
        <w:rPr>
          <w:color w:val="FF0000"/>
          <w:sz w:val="26"/>
          <w:szCs w:val="26"/>
        </w:rPr>
        <w:fldChar w:fldCharType="end"/>
      </w:r>
    </w:p>
    <w:p w14:paraId="644FA917" w14:textId="62A0F237" w:rsidR="00D7558F" w:rsidRPr="003744DD" w:rsidRDefault="006B6252" w:rsidP="0004200A">
      <w:pPr>
        <w:spacing w:before="240" w:after="240"/>
        <w:jc w:val="center"/>
        <w:rPr>
          <w:i/>
          <w:color w:val="000000"/>
          <w:sz w:val="26"/>
          <w:szCs w:val="26"/>
        </w:rPr>
      </w:pPr>
      <w:r>
        <w:rPr>
          <w:bCs/>
          <w:noProof/>
          <w:color w:val="FF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B6332B2" wp14:editId="0BC012E1">
                <wp:simplePos x="0" y="0"/>
                <wp:positionH relativeFrom="column">
                  <wp:posOffset>-483235</wp:posOffset>
                </wp:positionH>
                <wp:positionV relativeFrom="paragraph">
                  <wp:posOffset>307340</wp:posOffset>
                </wp:positionV>
                <wp:extent cx="2097405" cy="236220"/>
                <wp:effectExtent l="7620" t="1905" r="1647825" b="66675"/>
                <wp:wrapNone/>
                <wp:docPr id="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7405" cy="236220"/>
                        </a:xfrm>
                        <a:prstGeom prst="callout1">
                          <a:avLst>
                            <a:gd name="adj1" fmla="val 48389"/>
                            <a:gd name="adj2" fmla="val 103634"/>
                            <a:gd name="adj3" fmla="val 100806"/>
                            <a:gd name="adj4" fmla="val 177477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73725"/>
                                <a:invGamma/>
                              </a:srgbClr>
                            </a:gs>
                            <a:gs pos="50000">
                              <a:srgbClr val="FFFFFF">
                                <a:alpha val="30000"/>
                              </a:srgbClr>
                            </a:gs>
                            <a:gs pos="100000">
                              <a:srgbClr val="FFFFFF">
                                <a:gamma/>
                                <a:shade val="7372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arrow" w="sm" len="lg"/>
                        </a:ln>
                      </wps:spPr>
                      <wps:txbx>
                        <w:txbxContent>
                          <w:p w14:paraId="1D97BE5D" w14:textId="77777777" w:rsidR="006E78BA" w:rsidRPr="006E78BA" w:rsidRDefault="006E78BA" w:rsidP="006E78BA">
                            <w:pPr>
                              <w:spacing w:before="20" w:after="20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  <w:t xml:space="preserve">в соответствии с датой и № приказа 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6332B2" id="AutoShape 7" o:spid="_x0000_s1028" type="#_x0000_t41" style="position:absolute;left:0;text-align:left;margin-left:-38.05pt;margin-top:24.2pt;width:165.15pt;height:1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" adj="38335,21774,22385,10452" fillcolor="#bcbcbc">
                <v:fill o:opacity2="19660f" rotate="t" focus="50%" type="gradient"/>
                <v:stroke startarrow="open" startarrowwidth="narrow" startarrowlength="long"/>
                <v:textbox inset=".5mm,.3mm,.5mm,.3mm">
                  <w:txbxContent>
                    <w:p w14:paraId="1D97BE5D" w14:textId="77777777" w:rsidR="006E78BA" w:rsidRPr="006E78BA" w:rsidRDefault="006E78BA" w:rsidP="006E78BA">
                      <w:pPr>
                        <w:spacing w:before="20" w:after="20"/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  <w:t xml:space="preserve">в соответствии с датой и № приказа 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806AB5" w:rsidRPr="007F4BA3">
        <w:rPr>
          <w:sz w:val="26"/>
          <w:szCs w:val="26"/>
        </w:rPr>
        <w:t>Тема ВКР:</w:t>
      </w:r>
      <w:r w:rsidR="00806AB5" w:rsidRPr="007F4BA3">
        <w:rPr>
          <w:b/>
          <w:sz w:val="26"/>
          <w:szCs w:val="26"/>
          <w:shd w:val="clear" w:color="auto" w:fill="FFFFFF"/>
        </w:rPr>
        <w:t xml:space="preserve"> </w:t>
      </w:r>
      <w:r w:rsidR="006B0AC1" w:rsidRPr="006B0AC1">
        <w:rPr>
          <w:b/>
          <w:color w:val="FF0000"/>
          <w:sz w:val="26"/>
          <w:szCs w:val="26"/>
          <w:shd w:val="clear" w:color="auto" w:fill="FFFFFF"/>
        </w:rPr>
        <w:t>Правильное (по приказу слово в слово) название ВКР</w:t>
      </w:r>
    </w:p>
    <w:p w14:paraId="5F16D3A9" w14:textId="40DC9A90" w:rsidR="00806AB5" w:rsidRPr="0004200A" w:rsidRDefault="00806AB5" w:rsidP="007F4BA3">
      <w:pPr>
        <w:autoSpaceDE w:val="0"/>
        <w:autoSpaceDN w:val="0"/>
        <w:adjustRightInd w:val="0"/>
        <w:spacing w:after="120"/>
        <w:jc w:val="center"/>
        <w:rPr>
          <w:bCs/>
          <w:sz w:val="26"/>
          <w:szCs w:val="26"/>
        </w:rPr>
      </w:pPr>
      <w:r w:rsidRPr="007F4BA3">
        <w:rPr>
          <w:sz w:val="26"/>
          <w:szCs w:val="26"/>
        </w:rPr>
        <w:t>утверждена приказом СПбГУП</w:t>
      </w:r>
      <w:r w:rsidR="0098764A" w:rsidRPr="007F4BA3">
        <w:rPr>
          <w:sz w:val="26"/>
          <w:szCs w:val="26"/>
        </w:rPr>
        <w:t xml:space="preserve"> </w:t>
      </w:r>
      <w:r w:rsidRPr="007F4BA3">
        <w:rPr>
          <w:sz w:val="26"/>
          <w:szCs w:val="26"/>
        </w:rPr>
        <w:t xml:space="preserve">от </w:t>
      </w:r>
      <w:r w:rsidR="00E37F63" w:rsidRPr="00E37F63">
        <w:rPr>
          <w:color w:val="FF0000"/>
          <w:sz w:val="26"/>
          <w:szCs w:val="26"/>
        </w:rPr>
        <w:t>«   » марта 202</w:t>
      </w:r>
      <w:r w:rsidR="006B6252">
        <w:rPr>
          <w:color w:val="FF0000"/>
          <w:sz w:val="26"/>
          <w:szCs w:val="26"/>
        </w:rPr>
        <w:t>6</w:t>
      </w:r>
      <w:r w:rsidR="00E37F63" w:rsidRPr="00E37F63">
        <w:rPr>
          <w:color w:val="FF0000"/>
          <w:sz w:val="26"/>
          <w:szCs w:val="26"/>
        </w:rPr>
        <w:t xml:space="preserve"> № ____-СК</w:t>
      </w:r>
    </w:p>
    <w:p w14:paraId="09C2E15A" w14:textId="69EED170" w:rsidR="00806AB5" w:rsidRPr="007F4BA3" w:rsidRDefault="00806AB5" w:rsidP="006B6252">
      <w:pPr>
        <w:jc w:val="both"/>
        <w:rPr>
          <w:sz w:val="26"/>
          <w:szCs w:val="26"/>
          <w:shd w:val="clear" w:color="auto" w:fill="FFFFFF"/>
        </w:rPr>
      </w:pPr>
      <w:r w:rsidRPr="0004200A">
        <w:rPr>
          <w:bCs/>
          <w:iCs/>
          <w:sz w:val="26"/>
          <w:szCs w:val="26"/>
        </w:rPr>
        <w:t>Целевая установка ВКР</w:t>
      </w:r>
      <w:r w:rsidRPr="007F4BA3">
        <w:rPr>
          <w:bCs/>
          <w:sz w:val="26"/>
          <w:szCs w:val="26"/>
        </w:rPr>
        <w:t xml:space="preserve">: </w:t>
      </w:r>
      <w:r w:rsidR="006B6252" w:rsidRPr="006B6252">
        <w:rPr>
          <w:bCs/>
          <w:color w:val="FF0000"/>
          <w:sz w:val="26"/>
          <w:szCs w:val="26"/>
        </w:rPr>
        <w:t>Разработка системы</w:t>
      </w:r>
      <w:r w:rsidR="006B6252">
        <w:rPr>
          <w:bCs/>
          <w:color w:val="FF0000"/>
          <w:sz w:val="26"/>
          <w:szCs w:val="26"/>
        </w:rPr>
        <w:t xml:space="preserve"> </w:t>
      </w:r>
      <w:r w:rsidR="006B6252" w:rsidRPr="006B6252">
        <w:rPr>
          <w:bCs/>
          <w:color w:val="FF0000"/>
          <w:sz w:val="26"/>
          <w:szCs w:val="26"/>
        </w:rPr>
        <w:t>управления электронными</w:t>
      </w:r>
      <w:r w:rsidR="006B6252">
        <w:rPr>
          <w:bCs/>
          <w:color w:val="FF0000"/>
          <w:sz w:val="26"/>
          <w:szCs w:val="26"/>
        </w:rPr>
        <w:t xml:space="preserve"> </w:t>
      </w:r>
      <w:r w:rsidR="006B6252" w:rsidRPr="006B6252">
        <w:rPr>
          <w:bCs/>
          <w:color w:val="FF0000"/>
          <w:sz w:val="26"/>
          <w:szCs w:val="26"/>
        </w:rPr>
        <w:t>документами</w:t>
      </w:r>
      <w:r w:rsidR="006B0AC1" w:rsidRPr="006B0AC1">
        <w:rPr>
          <w:bCs/>
          <w:sz w:val="26"/>
          <w:szCs w:val="26"/>
        </w:rPr>
        <w:t>.</w:t>
      </w:r>
    </w:p>
    <w:p w14:paraId="144BDCD7" w14:textId="49D67C26" w:rsidR="00806AB5" w:rsidRPr="007F4BA3" w:rsidRDefault="00806AB5" w:rsidP="00BC2A78">
      <w:pPr>
        <w:autoSpaceDE w:val="0"/>
        <w:autoSpaceDN w:val="0"/>
        <w:adjustRightInd w:val="0"/>
        <w:spacing w:before="120" w:after="120"/>
        <w:rPr>
          <w:bCs/>
          <w:sz w:val="26"/>
          <w:szCs w:val="26"/>
        </w:rPr>
      </w:pPr>
      <w:r w:rsidRPr="0004200A">
        <w:rPr>
          <w:bCs/>
          <w:iCs/>
          <w:sz w:val="26"/>
          <w:szCs w:val="26"/>
        </w:rPr>
        <w:t>Срок сдачи</w:t>
      </w:r>
      <w:r w:rsidRPr="007F4BA3">
        <w:rPr>
          <w:bCs/>
          <w:sz w:val="26"/>
          <w:szCs w:val="26"/>
        </w:rPr>
        <w:t xml:space="preserve"> законченной ВКР на кафедру – </w:t>
      </w:r>
      <w:r w:rsidR="00D7558F" w:rsidRPr="007F4BA3">
        <w:rPr>
          <w:bCs/>
          <w:sz w:val="26"/>
          <w:szCs w:val="26"/>
        </w:rPr>
        <w:t>«</w:t>
      </w:r>
      <w:r w:rsidR="00004E62">
        <w:rPr>
          <w:bCs/>
          <w:sz w:val="26"/>
          <w:szCs w:val="26"/>
        </w:rPr>
        <w:t xml:space="preserve"> 2</w:t>
      </w:r>
      <w:r w:rsidR="00E37F63">
        <w:rPr>
          <w:bCs/>
          <w:sz w:val="26"/>
          <w:szCs w:val="26"/>
        </w:rPr>
        <w:t>1</w:t>
      </w:r>
      <w:r w:rsidR="00004E62">
        <w:rPr>
          <w:bCs/>
          <w:sz w:val="26"/>
          <w:szCs w:val="26"/>
        </w:rPr>
        <w:t xml:space="preserve"> </w:t>
      </w:r>
      <w:r w:rsidRPr="007F4BA3">
        <w:rPr>
          <w:bCs/>
          <w:sz w:val="26"/>
          <w:szCs w:val="26"/>
        </w:rPr>
        <w:t xml:space="preserve">» </w:t>
      </w:r>
      <w:r w:rsidR="00004E62">
        <w:rPr>
          <w:bCs/>
          <w:sz w:val="26"/>
          <w:szCs w:val="26"/>
        </w:rPr>
        <w:t xml:space="preserve">марта </w:t>
      </w:r>
      <w:r w:rsidRPr="007F4BA3">
        <w:rPr>
          <w:bCs/>
          <w:sz w:val="26"/>
          <w:szCs w:val="26"/>
        </w:rPr>
        <w:t xml:space="preserve"> 20</w:t>
      </w:r>
      <w:r w:rsidR="00E37F63">
        <w:rPr>
          <w:bCs/>
          <w:sz w:val="26"/>
          <w:szCs w:val="26"/>
        </w:rPr>
        <w:t>2</w:t>
      </w:r>
      <w:r w:rsidR="006B6252">
        <w:rPr>
          <w:bCs/>
          <w:sz w:val="26"/>
          <w:szCs w:val="26"/>
        </w:rPr>
        <w:t>7</w:t>
      </w:r>
      <w:r w:rsidRPr="007F4BA3">
        <w:rPr>
          <w:bCs/>
          <w:sz w:val="26"/>
          <w:szCs w:val="26"/>
        </w:rPr>
        <w:t xml:space="preserve"> г.</w:t>
      </w:r>
    </w:p>
    <w:p w14:paraId="3D63DEDA" w14:textId="77777777" w:rsidR="00806AB5" w:rsidRPr="0004200A" w:rsidRDefault="00806AB5" w:rsidP="002461C2">
      <w:pPr>
        <w:autoSpaceDE w:val="0"/>
        <w:autoSpaceDN w:val="0"/>
        <w:adjustRightInd w:val="0"/>
        <w:rPr>
          <w:iCs/>
          <w:sz w:val="26"/>
          <w:szCs w:val="26"/>
        </w:rPr>
      </w:pPr>
      <w:r w:rsidRPr="0004200A">
        <w:rPr>
          <w:iCs/>
          <w:sz w:val="26"/>
          <w:szCs w:val="26"/>
        </w:rPr>
        <w:t>Перечень основных вопросов, подлежащих разработке в ВКР:</w:t>
      </w:r>
    </w:p>
    <w:p w14:paraId="3B691442" w14:textId="77777777" w:rsidR="00A97716" w:rsidRPr="006B0AC1" w:rsidRDefault="00BD30C8" w:rsidP="006E7B5C">
      <w:pPr>
        <w:pStyle w:val="a7"/>
        <w:numPr>
          <w:ilvl w:val="0"/>
          <w:numId w:val="9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Провести анализ общих методов и средств информатизации непроизводственной сферы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Провести анализ общих методов и средств информатизации непроизводственной сферы</w:t>
      </w:r>
      <w:r w:rsidR="00124100"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…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  <w:r w:rsidR="00A97716" w:rsidRPr="006B0AC1">
        <w:rPr>
          <w:rFonts w:ascii="Times New Roman" w:hAnsi="Times New Roman" w:cs="Times New Roman"/>
          <w:color w:val="FF0000"/>
          <w:sz w:val="26"/>
          <w:szCs w:val="26"/>
        </w:rPr>
        <w:t>;</w:t>
      </w:r>
    </w:p>
    <w:p w14:paraId="493AF142" w14:textId="77777777" w:rsidR="00A97716" w:rsidRPr="006B0AC1" w:rsidRDefault="00BD30C8" w:rsidP="006E7B5C">
      <w:pPr>
        <w:pStyle w:val="a7"/>
        <w:numPr>
          <w:ilvl w:val="0"/>
          <w:numId w:val="9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Описать особенности информатизации непроизводственной деятельности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Описать особенности информатизации непроизводственной деятельности</w:t>
      </w:r>
      <w:r w:rsidR="00124100"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…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  <w:r w:rsidR="00A97716" w:rsidRPr="006B0AC1">
        <w:rPr>
          <w:rFonts w:ascii="Times New Roman" w:hAnsi="Times New Roman" w:cs="Times New Roman"/>
          <w:color w:val="FF0000"/>
          <w:sz w:val="26"/>
          <w:szCs w:val="26"/>
        </w:rPr>
        <w:t>;</w:t>
      </w:r>
    </w:p>
    <w:p w14:paraId="75463D2D" w14:textId="77777777" w:rsidR="00A97716" w:rsidRPr="006B0AC1" w:rsidRDefault="00BD30C8" w:rsidP="006E7B5C">
      <w:pPr>
        <w:pStyle w:val="a7"/>
        <w:numPr>
          <w:ilvl w:val="0"/>
          <w:numId w:val="9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Дать характеристику информационных технологий предприятий непроизводственной сферы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Дать характеристику информационных технологий предприятий непроизводственной сферы</w:t>
      </w:r>
      <w:r w:rsidR="00124100"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…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  <w:r w:rsidR="00A97716" w:rsidRPr="006B0AC1">
        <w:rPr>
          <w:rFonts w:ascii="Times New Roman" w:hAnsi="Times New Roman" w:cs="Times New Roman"/>
          <w:color w:val="FF0000"/>
          <w:sz w:val="26"/>
          <w:szCs w:val="26"/>
        </w:rPr>
        <w:t>;</w:t>
      </w:r>
    </w:p>
    <w:p w14:paraId="22A5DD23" w14:textId="77777777" w:rsidR="00A97716" w:rsidRPr="006B0AC1" w:rsidRDefault="00BD30C8" w:rsidP="006E7B5C">
      <w:pPr>
        <w:pStyle w:val="a7"/>
        <w:numPr>
          <w:ilvl w:val="0"/>
          <w:numId w:val="9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Рассмотреть ERP-системы в управлении непроизводственным предприятием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Рассмотреть ERP-системы в управлении непроизводственным предприятием</w:t>
      </w:r>
      <w:r w:rsidR="00124100"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…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  <w:r w:rsidR="00A97716" w:rsidRPr="006B0AC1">
        <w:rPr>
          <w:rFonts w:ascii="Times New Roman" w:hAnsi="Times New Roman" w:cs="Times New Roman"/>
          <w:color w:val="FF0000"/>
          <w:sz w:val="26"/>
          <w:szCs w:val="26"/>
        </w:rPr>
        <w:t>;</w:t>
      </w:r>
    </w:p>
    <w:p w14:paraId="50214FDF" w14:textId="77777777" w:rsidR="00A97716" w:rsidRPr="006B0AC1" w:rsidRDefault="00BD30C8" w:rsidP="006E7B5C">
      <w:pPr>
        <w:pStyle w:val="a7"/>
        <w:numPr>
          <w:ilvl w:val="0"/>
          <w:numId w:val="9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Описать структуру и принципы деятельности ООО «ИКЕА Индастри Тихвин»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Описать структуру и принципы деятельности ООО «ИКЕА Индастри Тихвин»</w:t>
      </w:r>
      <w:r w:rsidR="00124100"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…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  <w:r w:rsidR="00A97716" w:rsidRPr="006B0AC1">
        <w:rPr>
          <w:rFonts w:ascii="Times New Roman" w:hAnsi="Times New Roman" w:cs="Times New Roman"/>
          <w:color w:val="FF0000"/>
          <w:sz w:val="26"/>
          <w:szCs w:val="26"/>
        </w:rPr>
        <w:t>;</w:t>
      </w:r>
    </w:p>
    <w:p w14:paraId="2901F4C8" w14:textId="77777777" w:rsidR="00A97716" w:rsidRPr="006B0AC1" w:rsidRDefault="00BD30C8" w:rsidP="006E7B5C">
      <w:pPr>
        <w:pStyle w:val="a7"/>
        <w:numPr>
          <w:ilvl w:val="0"/>
          <w:numId w:val="9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Построить мотивационную, стратегическую и функциональную модель ООО «ИКЕА Индастри Тихвин»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Построить мотивационную, стратегическую и функциональную модель ООО «ИКЕА Индастри Тихвин»</w:t>
      </w:r>
      <w:r w:rsidR="00124100"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…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  <w:r w:rsidR="00A97716" w:rsidRPr="006B0AC1">
        <w:rPr>
          <w:rFonts w:ascii="Times New Roman" w:hAnsi="Times New Roman" w:cs="Times New Roman"/>
          <w:color w:val="FF0000"/>
          <w:sz w:val="26"/>
          <w:szCs w:val="26"/>
        </w:rPr>
        <w:t>;</w:t>
      </w:r>
    </w:p>
    <w:p w14:paraId="4B185D2B" w14:textId="77777777" w:rsidR="00A97716" w:rsidRPr="006B0AC1" w:rsidRDefault="00BD30C8" w:rsidP="006E7B5C">
      <w:pPr>
        <w:pStyle w:val="a7"/>
        <w:numPr>
          <w:ilvl w:val="0"/>
          <w:numId w:val="9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Смоделировать бизнес-процесс работы ...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Смоделировать бизнес-процесс работы ...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  <w:r w:rsidR="006E7B5C" w:rsidRPr="006B0AC1">
        <w:rPr>
          <w:rFonts w:ascii="Times New Roman" w:hAnsi="Times New Roman" w:cs="Times New Roman"/>
          <w:color w:val="FF0000"/>
          <w:sz w:val="26"/>
          <w:szCs w:val="26"/>
        </w:rPr>
        <w:t>;</w:t>
      </w:r>
    </w:p>
    <w:p w14:paraId="00BB2386" w14:textId="77777777" w:rsidR="00A97716" w:rsidRPr="006B0AC1" w:rsidRDefault="00BD30C8" w:rsidP="006E7B5C">
      <w:pPr>
        <w:pStyle w:val="a7"/>
        <w:numPr>
          <w:ilvl w:val="0"/>
          <w:numId w:val="9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Создать базу данных для работы ...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Создать базу данных для работы ...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  <w:r w:rsidR="006E7B5C" w:rsidRPr="006B0AC1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14:paraId="264E8A8C" w14:textId="77777777" w:rsidR="00806AB5" w:rsidRPr="006E7B5C" w:rsidRDefault="00806AB5" w:rsidP="0098327D">
      <w:pPr>
        <w:keepNext/>
        <w:keepLines/>
        <w:pageBreakBefore/>
        <w:autoSpaceDE w:val="0"/>
        <w:autoSpaceDN w:val="0"/>
        <w:adjustRightInd w:val="0"/>
        <w:jc w:val="both"/>
        <w:rPr>
          <w:iCs/>
          <w:sz w:val="26"/>
          <w:szCs w:val="26"/>
        </w:rPr>
      </w:pPr>
      <w:r w:rsidRPr="006E7B5C">
        <w:rPr>
          <w:iCs/>
          <w:sz w:val="26"/>
          <w:szCs w:val="26"/>
        </w:rPr>
        <w:lastRenderedPageBreak/>
        <w:t>Перечень основных нормативных актов и литературы:</w:t>
      </w:r>
    </w:p>
    <w:p w14:paraId="2E25DF8C" w14:textId="77777777" w:rsidR="00806AB5" w:rsidRPr="006B0AC1" w:rsidRDefault="00BD30C8" w:rsidP="006B0AC1">
      <w:pPr>
        <w:pStyle w:val="1"/>
        <w:numPr>
          <w:ilvl w:val="0"/>
          <w:numId w:val="5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jc w:val="both"/>
        <w:rPr>
          <w:b w:val="0"/>
          <w:color w:val="FF0000"/>
          <w:sz w:val="26"/>
          <w:szCs w:val="26"/>
        </w:rPr>
      </w:pPr>
      <w:r w:rsidRPr="006B0AC1">
        <w:rPr>
          <w:b w:val="0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Федеральный закон «Об основах туристской деятельности в Российской Федерации» от 24.11.1996 № 132-ФЗ (последняя редакция)"/>
            </w:textInput>
          </w:ffData>
        </w:fldChar>
      </w:r>
      <w:r w:rsidRPr="006B0AC1">
        <w:rPr>
          <w:b w:val="0"/>
          <w:color w:val="FF0000"/>
          <w:sz w:val="26"/>
          <w:szCs w:val="26"/>
        </w:rPr>
        <w:instrText xml:space="preserve"> FORMTEXT </w:instrText>
      </w:r>
      <w:r w:rsidRPr="006B0AC1">
        <w:rPr>
          <w:b w:val="0"/>
          <w:color w:val="FF0000"/>
          <w:sz w:val="26"/>
          <w:szCs w:val="26"/>
        </w:rPr>
      </w:r>
      <w:r w:rsidRPr="006B0AC1">
        <w:rPr>
          <w:b w:val="0"/>
          <w:color w:val="FF0000"/>
          <w:sz w:val="26"/>
          <w:szCs w:val="26"/>
        </w:rPr>
        <w:fldChar w:fldCharType="separate"/>
      </w:r>
      <w:r w:rsidRPr="006B0AC1">
        <w:rPr>
          <w:b w:val="0"/>
          <w:noProof/>
          <w:color w:val="FF0000"/>
          <w:sz w:val="26"/>
          <w:szCs w:val="26"/>
        </w:rPr>
        <w:t>Федеральный закон «Об основах туристской деятельности в Российской Федерации» от 24.11.1996 № 132-ФЗ (последняя редакция)</w:t>
      </w:r>
      <w:r w:rsidRPr="006B0AC1">
        <w:rPr>
          <w:b w:val="0"/>
          <w:color w:val="FF0000"/>
          <w:sz w:val="26"/>
          <w:szCs w:val="26"/>
        </w:rPr>
        <w:fldChar w:fldCharType="end"/>
      </w:r>
    </w:p>
    <w:p w14:paraId="7DFDD629" w14:textId="77777777" w:rsidR="00D7558F" w:rsidRPr="006B0AC1" w:rsidRDefault="00BD30C8" w:rsidP="006B0AC1">
      <w:pPr>
        <w:pStyle w:val="a7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Балдин, К.В. Информационные технологии в менеджменте / К.В. Балдин. - М.: Academia, 2022. – 203 c.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Балдин, К.В. Информационные технологии в менеджменте / К.В. Балдин. - М.: Academia, 2022. – 203 c.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</w:p>
    <w:p w14:paraId="0E0DD25B" w14:textId="77777777" w:rsidR="00D7558F" w:rsidRPr="006B0AC1" w:rsidRDefault="00BD30C8" w:rsidP="006B0AC1">
      <w:pPr>
        <w:pStyle w:val="a7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Баронов В.В. Информационные технологии и управление предприятием. – М: Компания АйТи, 2020. – 328 с.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Баронов В.В. Информационные технологии и управление предприятием. – М: Компания АйТи, 2020. – 328 с.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</w:p>
    <w:p w14:paraId="434B94B2" w14:textId="77777777" w:rsidR="00D7558F" w:rsidRPr="006B0AC1" w:rsidRDefault="00BD30C8" w:rsidP="006B0AC1">
      <w:pPr>
        <w:pStyle w:val="a7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Благовещенская М.М., Злобин Л.А. Информационные технологии систем управления технологическими процессами: Учебник для вузов. – М.: Высшая школа, 2021. – 768 с.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Благовещенская М.М., Злобин Л.А. Информационные технологии систем управления технологическими процессами: Учебник для вузов. – М.: Высшая школа, 2021. – 768 с.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</w:p>
    <w:p w14:paraId="45944DE0" w14:textId="77777777" w:rsidR="00D7558F" w:rsidRPr="006B0AC1" w:rsidRDefault="00BD30C8" w:rsidP="006B0AC1">
      <w:pPr>
        <w:pStyle w:val="a7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bCs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Граничин, О.Н. Информационные технологии в управлении: учебное пособие / Граничин О.Н., Кияев В.И. – Москва : Интуит НОУ, 2016. – 400 с."/>
            </w:textInput>
          </w:ffData>
        </w:fldChar>
      </w:r>
      <w:r w:rsidRPr="006B0AC1">
        <w:rPr>
          <w:rFonts w:ascii="Times New Roman" w:hAnsi="Times New Roman" w:cs="Times New Roman"/>
          <w:bCs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bCs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bCs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bCs/>
          <w:noProof/>
          <w:color w:val="FF0000"/>
          <w:sz w:val="26"/>
          <w:szCs w:val="26"/>
        </w:rPr>
        <w:t>Граничин, О.Н. Информационные технологии в управлении: учебное пособие / Граничин О.Н., Кияев В.И. – Москва : Интуит НОУ, 2016. – 400 с.</w:t>
      </w:r>
      <w:r w:rsidRPr="006B0AC1">
        <w:rPr>
          <w:rFonts w:ascii="Times New Roman" w:hAnsi="Times New Roman" w:cs="Times New Roman"/>
          <w:bCs/>
          <w:color w:val="FF0000"/>
          <w:sz w:val="26"/>
          <w:szCs w:val="26"/>
        </w:rPr>
        <w:fldChar w:fldCharType="end"/>
      </w:r>
    </w:p>
    <w:p w14:paraId="657C62B7" w14:textId="77777777" w:rsidR="00D7558F" w:rsidRPr="006B0AC1" w:rsidRDefault="00BD30C8" w:rsidP="006B0AC1">
      <w:pPr>
        <w:pStyle w:val="a7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Емельянов, С.В. Информационные технологии и вычислительные системы / С.В. Емельянов. – М.: Ленанд, 2020. – 96 c.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Емельянов, С.В. Информационные технологии и вычислительные системы / С.В. Емельянов. – М.: Ленанд, 2020. – 96 c.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</w:p>
    <w:p w14:paraId="6FE3E63C" w14:textId="77777777" w:rsidR="00D7558F" w:rsidRPr="006B0AC1" w:rsidRDefault="00BD30C8" w:rsidP="006B0AC1">
      <w:pPr>
        <w:pStyle w:val="a7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Землянский А.А. Информационные технологии в экономике: Учебник для вузов – 2019. – 336с .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Землянский А.А. Информационные технологии в экономике: Учебник для вузов – 2019. – 336с .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</w:p>
    <w:p w14:paraId="1504913F" w14:textId="77777777" w:rsidR="00806AB5" w:rsidRPr="0004200A" w:rsidRDefault="00806AB5" w:rsidP="00B86C53">
      <w:pPr>
        <w:widowControl w:val="0"/>
        <w:autoSpaceDE w:val="0"/>
        <w:autoSpaceDN w:val="0"/>
        <w:adjustRightInd w:val="0"/>
        <w:spacing w:before="240"/>
        <w:jc w:val="both"/>
        <w:rPr>
          <w:iCs/>
          <w:sz w:val="26"/>
          <w:szCs w:val="26"/>
        </w:rPr>
      </w:pPr>
      <w:r w:rsidRPr="0004200A">
        <w:rPr>
          <w:iCs/>
          <w:sz w:val="26"/>
          <w:szCs w:val="26"/>
        </w:rPr>
        <w:t>Перечень эмпирического материала:</w:t>
      </w:r>
    </w:p>
    <w:p w14:paraId="6B44E4B1" w14:textId="77777777" w:rsidR="00806AB5" w:rsidRPr="006B0AC1" w:rsidRDefault="00806AB5" w:rsidP="002461C2">
      <w:pPr>
        <w:autoSpaceDE w:val="0"/>
        <w:autoSpaceDN w:val="0"/>
        <w:adjustRightInd w:val="0"/>
        <w:jc w:val="both"/>
        <w:rPr>
          <w:color w:val="FF0000"/>
          <w:sz w:val="26"/>
          <w:szCs w:val="26"/>
        </w:rPr>
      </w:pPr>
      <w:r w:rsidRPr="006B0AC1">
        <w:rPr>
          <w:color w:val="FF0000"/>
          <w:sz w:val="26"/>
          <w:szCs w:val="26"/>
        </w:rPr>
        <w:t>1.</w:t>
      </w:r>
      <w:r w:rsidR="006B0AC1" w:rsidRPr="006B0AC1">
        <w:rPr>
          <w:color w:val="FF0000"/>
          <w:sz w:val="26"/>
          <w:szCs w:val="26"/>
        </w:rPr>
        <w:t> </w:t>
      </w:r>
      <w:r w:rsidR="007F00A9"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Годовая бухгалтерская (финансовая) отчетность объекта исследования за 2020-2023 годы"/>
            </w:textInput>
          </w:ffData>
        </w:fldChar>
      </w:r>
      <w:r w:rsidR="007F00A9" w:rsidRPr="006B0AC1">
        <w:rPr>
          <w:color w:val="FF0000"/>
          <w:sz w:val="26"/>
          <w:szCs w:val="26"/>
        </w:rPr>
        <w:instrText xml:space="preserve"> FORMTEXT </w:instrText>
      </w:r>
      <w:r w:rsidR="007F00A9" w:rsidRPr="006B0AC1">
        <w:rPr>
          <w:color w:val="FF0000"/>
          <w:sz w:val="26"/>
          <w:szCs w:val="26"/>
        </w:rPr>
      </w:r>
      <w:r w:rsidR="007F00A9" w:rsidRPr="006B0AC1">
        <w:rPr>
          <w:color w:val="FF0000"/>
          <w:sz w:val="26"/>
          <w:szCs w:val="26"/>
        </w:rPr>
        <w:fldChar w:fldCharType="separate"/>
      </w:r>
      <w:r w:rsidR="007F00A9" w:rsidRPr="006B0AC1">
        <w:rPr>
          <w:noProof/>
          <w:color w:val="FF0000"/>
          <w:sz w:val="26"/>
          <w:szCs w:val="26"/>
        </w:rPr>
        <w:t>Годовая бухгалтерская (финансовая) отчетность объекта исследования за 2020-202</w:t>
      </w:r>
      <w:r w:rsidR="00D96DDD" w:rsidRPr="006B0AC1">
        <w:rPr>
          <w:noProof/>
          <w:color w:val="FF0000"/>
          <w:sz w:val="26"/>
          <w:szCs w:val="26"/>
        </w:rPr>
        <w:t>4</w:t>
      </w:r>
      <w:r w:rsidR="007F00A9" w:rsidRPr="006B0AC1">
        <w:rPr>
          <w:noProof/>
          <w:color w:val="FF0000"/>
          <w:sz w:val="26"/>
          <w:szCs w:val="26"/>
        </w:rPr>
        <w:t xml:space="preserve"> годы</w:t>
      </w:r>
      <w:r w:rsidR="007F00A9" w:rsidRPr="006B0AC1">
        <w:rPr>
          <w:color w:val="FF0000"/>
          <w:sz w:val="26"/>
          <w:szCs w:val="26"/>
        </w:rPr>
        <w:fldChar w:fldCharType="end"/>
      </w:r>
    </w:p>
    <w:p w14:paraId="4D064D17" w14:textId="77777777" w:rsidR="00806AB5" w:rsidRPr="006B0AC1" w:rsidRDefault="00806AB5" w:rsidP="002461C2">
      <w:pPr>
        <w:autoSpaceDE w:val="0"/>
        <w:autoSpaceDN w:val="0"/>
        <w:adjustRightInd w:val="0"/>
        <w:jc w:val="both"/>
        <w:rPr>
          <w:color w:val="FF0000"/>
          <w:sz w:val="26"/>
          <w:szCs w:val="26"/>
        </w:rPr>
      </w:pPr>
      <w:r w:rsidRPr="006B0AC1">
        <w:rPr>
          <w:color w:val="FF0000"/>
          <w:sz w:val="26"/>
          <w:szCs w:val="26"/>
        </w:rPr>
        <w:t>2.</w:t>
      </w:r>
      <w:r w:rsidR="006B0AC1" w:rsidRPr="006B0AC1">
        <w:rPr>
          <w:color w:val="FF0000"/>
          <w:sz w:val="26"/>
          <w:szCs w:val="26"/>
        </w:rPr>
        <w:t> </w:t>
      </w:r>
      <w:r w:rsidR="007F00A9"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Статистические данные о цифровизации туризма в России (за последние годы)"/>
            </w:textInput>
          </w:ffData>
        </w:fldChar>
      </w:r>
      <w:r w:rsidR="007F00A9" w:rsidRPr="006B0AC1">
        <w:rPr>
          <w:color w:val="FF0000"/>
          <w:sz w:val="26"/>
          <w:szCs w:val="26"/>
        </w:rPr>
        <w:instrText xml:space="preserve"> FORMTEXT </w:instrText>
      </w:r>
      <w:r w:rsidR="007F00A9" w:rsidRPr="006B0AC1">
        <w:rPr>
          <w:color w:val="FF0000"/>
          <w:sz w:val="26"/>
          <w:szCs w:val="26"/>
        </w:rPr>
      </w:r>
      <w:r w:rsidR="007F00A9" w:rsidRPr="006B0AC1">
        <w:rPr>
          <w:color w:val="FF0000"/>
          <w:sz w:val="26"/>
          <w:szCs w:val="26"/>
        </w:rPr>
        <w:fldChar w:fldCharType="separate"/>
      </w:r>
      <w:r w:rsidR="007F00A9" w:rsidRPr="006B0AC1">
        <w:rPr>
          <w:noProof/>
          <w:color w:val="FF0000"/>
          <w:sz w:val="26"/>
          <w:szCs w:val="26"/>
        </w:rPr>
        <w:t>Статистические данные о цифровизации туризма в России (за последние годы)</w:t>
      </w:r>
      <w:r w:rsidR="007F00A9" w:rsidRPr="006B0AC1">
        <w:rPr>
          <w:color w:val="FF0000"/>
          <w:sz w:val="26"/>
          <w:szCs w:val="26"/>
        </w:rPr>
        <w:fldChar w:fldCharType="end"/>
      </w:r>
    </w:p>
    <w:p w14:paraId="05C84FB0" w14:textId="77777777" w:rsidR="00806AB5" w:rsidRPr="007F4BA3" w:rsidRDefault="00806AB5" w:rsidP="0098327D">
      <w:pPr>
        <w:autoSpaceDE w:val="0"/>
        <w:autoSpaceDN w:val="0"/>
        <w:adjustRightInd w:val="0"/>
        <w:spacing w:before="240"/>
        <w:jc w:val="both"/>
        <w:rPr>
          <w:sz w:val="26"/>
          <w:szCs w:val="26"/>
        </w:rPr>
      </w:pPr>
      <w:r w:rsidRPr="0004200A">
        <w:rPr>
          <w:iCs/>
          <w:sz w:val="26"/>
          <w:szCs w:val="26"/>
        </w:rPr>
        <w:t>Перечень графического материала</w:t>
      </w:r>
      <w:r w:rsidRPr="007F4BA3">
        <w:rPr>
          <w:sz w:val="26"/>
          <w:szCs w:val="26"/>
        </w:rPr>
        <w:t xml:space="preserve"> (графиков, диаграмм, таблиц):</w:t>
      </w:r>
    </w:p>
    <w:p w14:paraId="70A5CEBA" w14:textId="77777777" w:rsidR="00806AB5" w:rsidRPr="006B0AC1" w:rsidRDefault="00806AB5" w:rsidP="002461C2">
      <w:pPr>
        <w:autoSpaceDE w:val="0"/>
        <w:autoSpaceDN w:val="0"/>
        <w:adjustRightInd w:val="0"/>
        <w:jc w:val="both"/>
        <w:rPr>
          <w:color w:val="FF0000"/>
          <w:sz w:val="26"/>
          <w:szCs w:val="26"/>
        </w:rPr>
      </w:pPr>
      <w:r w:rsidRPr="006B0AC1">
        <w:rPr>
          <w:color w:val="FF0000"/>
          <w:sz w:val="26"/>
          <w:szCs w:val="26"/>
        </w:rPr>
        <w:t xml:space="preserve">1. </w:t>
      </w:r>
      <w:r w:rsidR="00BD30C8"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Таблицы, характеризующие финансовое положение и финансовые результаты деятельности объекта исследования в динамике за три года"/>
            </w:textInput>
          </w:ffData>
        </w:fldChar>
      </w:r>
      <w:r w:rsidR="00BD30C8" w:rsidRPr="006B0AC1">
        <w:rPr>
          <w:color w:val="FF0000"/>
          <w:sz w:val="26"/>
          <w:szCs w:val="26"/>
        </w:rPr>
        <w:instrText xml:space="preserve"> FORMTEXT </w:instrText>
      </w:r>
      <w:r w:rsidR="00BD30C8" w:rsidRPr="006B0AC1">
        <w:rPr>
          <w:color w:val="FF0000"/>
          <w:sz w:val="26"/>
          <w:szCs w:val="26"/>
        </w:rPr>
      </w:r>
      <w:r w:rsidR="00BD30C8" w:rsidRPr="006B0AC1">
        <w:rPr>
          <w:color w:val="FF0000"/>
          <w:sz w:val="26"/>
          <w:szCs w:val="26"/>
        </w:rPr>
        <w:fldChar w:fldCharType="separate"/>
      </w:r>
      <w:r w:rsidR="00BD30C8" w:rsidRPr="006B0AC1">
        <w:rPr>
          <w:noProof/>
          <w:color w:val="FF0000"/>
          <w:sz w:val="26"/>
          <w:szCs w:val="26"/>
        </w:rPr>
        <w:t>Таблицы, характеризующие финансовое положение и финансовые результаты деятельности объекта исследования в динамике за три года</w:t>
      </w:r>
      <w:r w:rsidR="00BD30C8" w:rsidRPr="006B0AC1">
        <w:rPr>
          <w:color w:val="FF0000"/>
          <w:sz w:val="26"/>
          <w:szCs w:val="26"/>
        </w:rPr>
        <w:fldChar w:fldCharType="end"/>
      </w:r>
    </w:p>
    <w:p w14:paraId="23F8B3D4" w14:textId="77777777" w:rsidR="00806AB5" w:rsidRPr="006B0AC1" w:rsidRDefault="00806AB5" w:rsidP="002461C2">
      <w:pPr>
        <w:autoSpaceDE w:val="0"/>
        <w:autoSpaceDN w:val="0"/>
        <w:adjustRightInd w:val="0"/>
        <w:jc w:val="both"/>
        <w:rPr>
          <w:color w:val="FF0000"/>
          <w:sz w:val="26"/>
          <w:szCs w:val="26"/>
        </w:rPr>
      </w:pPr>
      <w:r w:rsidRPr="006B0AC1">
        <w:rPr>
          <w:color w:val="FF0000"/>
          <w:sz w:val="26"/>
          <w:szCs w:val="26"/>
        </w:rPr>
        <w:t xml:space="preserve">2. </w:t>
      </w:r>
      <w:r w:rsidR="00BD30C8"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Графики, диаграммы, более наглядно иллюстрирующие изменения в показателях бизнес-процессов объекта исследования"/>
            </w:textInput>
          </w:ffData>
        </w:fldChar>
      </w:r>
      <w:r w:rsidR="00BD30C8" w:rsidRPr="006B0AC1">
        <w:rPr>
          <w:color w:val="FF0000"/>
          <w:sz w:val="26"/>
          <w:szCs w:val="26"/>
        </w:rPr>
        <w:instrText xml:space="preserve"> FORMTEXT </w:instrText>
      </w:r>
      <w:r w:rsidR="00BD30C8" w:rsidRPr="006B0AC1">
        <w:rPr>
          <w:color w:val="FF0000"/>
          <w:sz w:val="26"/>
          <w:szCs w:val="26"/>
        </w:rPr>
      </w:r>
      <w:r w:rsidR="00BD30C8" w:rsidRPr="006B0AC1">
        <w:rPr>
          <w:color w:val="FF0000"/>
          <w:sz w:val="26"/>
          <w:szCs w:val="26"/>
        </w:rPr>
        <w:fldChar w:fldCharType="separate"/>
      </w:r>
      <w:r w:rsidR="00BD30C8" w:rsidRPr="006B0AC1">
        <w:rPr>
          <w:noProof/>
          <w:color w:val="FF0000"/>
          <w:sz w:val="26"/>
          <w:szCs w:val="26"/>
        </w:rPr>
        <w:t>Графики, диаграммы, более наглядно иллюстрирующие изменения в показателях бизнес-процессов объекта исследования</w:t>
      </w:r>
      <w:r w:rsidR="00BD30C8" w:rsidRPr="006B0AC1">
        <w:rPr>
          <w:color w:val="FF0000"/>
          <w:sz w:val="26"/>
          <w:szCs w:val="26"/>
        </w:rPr>
        <w:fldChar w:fldCharType="end"/>
      </w:r>
    </w:p>
    <w:p w14:paraId="1717820B" w14:textId="77777777" w:rsidR="00806AB5" w:rsidRPr="006B0AC1" w:rsidRDefault="00806AB5" w:rsidP="002461C2">
      <w:pPr>
        <w:autoSpaceDE w:val="0"/>
        <w:autoSpaceDN w:val="0"/>
        <w:adjustRightInd w:val="0"/>
        <w:jc w:val="both"/>
        <w:rPr>
          <w:color w:val="FF0000"/>
          <w:sz w:val="26"/>
          <w:szCs w:val="26"/>
        </w:rPr>
      </w:pPr>
      <w:r w:rsidRPr="006B0AC1">
        <w:rPr>
          <w:color w:val="FF0000"/>
          <w:sz w:val="26"/>
          <w:szCs w:val="26"/>
        </w:rPr>
        <w:t xml:space="preserve">3. </w:t>
      </w:r>
      <w:r w:rsidR="00BD30C8"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Таблицы, рисунки, отражающие рекомендации по информатизации деятельности предприятия непроизводственной сферы (объекта исследования)"/>
            </w:textInput>
          </w:ffData>
        </w:fldChar>
      </w:r>
      <w:r w:rsidR="00BD30C8" w:rsidRPr="006B0AC1">
        <w:rPr>
          <w:color w:val="FF0000"/>
          <w:sz w:val="26"/>
          <w:szCs w:val="26"/>
        </w:rPr>
        <w:instrText xml:space="preserve"> FORMTEXT </w:instrText>
      </w:r>
      <w:r w:rsidR="00BD30C8" w:rsidRPr="006B0AC1">
        <w:rPr>
          <w:color w:val="FF0000"/>
          <w:sz w:val="26"/>
          <w:szCs w:val="26"/>
        </w:rPr>
      </w:r>
      <w:r w:rsidR="00BD30C8" w:rsidRPr="006B0AC1">
        <w:rPr>
          <w:color w:val="FF0000"/>
          <w:sz w:val="26"/>
          <w:szCs w:val="26"/>
        </w:rPr>
        <w:fldChar w:fldCharType="separate"/>
      </w:r>
      <w:r w:rsidR="00BD30C8" w:rsidRPr="006B0AC1">
        <w:rPr>
          <w:noProof/>
          <w:color w:val="FF0000"/>
          <w:sz w:val="26"/>
          <w:szCs w:val="26"/>
        </w:rPr>
        <w:t>Таблицы, рисунки, отражающие рекомендации по информатизации деятельности предприятия непроизводственной сферы (объекта исследования)</w:t>
      </w:r>
      <w:r w:rsidR="00BD30C8" w:rsidRPr="006B0AC1">
        <w:rPr>
          <w:color w:val="FF0000"/>
          <w:sz w:val="26"/>
          <w:szCs w:val="26"/>
        </w:rPr>
        <w:fldChar w:fldCharType="end"/>
      </w:r>
    </w:p>
    <w:p w14:paraId="7BE4920B" w14:textId="77777777" w:rsidR="009B2655" w:rsidRDefault="009B2655" w:rsidP="00D96DDD">
      <w:pPr>
        <w:widowControl w:val="0"/>
        <w:tabs>
          <w:tab w:val="left" w:pos="3544"/>
          <w:tab w:val="left" w:leader="underscore" w:pos="6096"/>
        </w:tabs>
        <w:autoSpaceDE w:val="0"/>
        <w:autoSpaceDN w:val="0"/>
        <w:adjustRightInd w:val="0"/>
        <w:spacing w:before="240" w:line="360" w:lineRule="auto"/>
        <w:jc w:val="both"/>
        <w:rPr>
          <w:bCs/>
          <w:sz w:val="26"/>
          <w:szCs w:val="26"/>
        </w:rPr>
      </w:pPr>
      <w:r>
        <w:rPr>
          <w:sz w:val="26"/>
          <w:szCs w:val="26"/>
        </w:rPr>
        <w:t>Консультант</w:t>
      </w:r>
      <w:r w:rsidRPr="007F4BA3">
        <w:rPr>
          <w:sz w:val="26"/>
          <w:szCs w:val="26"/>
        </w:rPr>
        <w:t xml:space="preserve"> ВКР </w:t>
      </w:r>
      <w:r>
        <w:rPr>
          <w:sz w:val="26"/>
          <w:szCs w:val="26"/>
        </w:rPr>
        <w:tab/>
      </w:r>
      <w:r w:rsidRPr="007F4BA3">
        <w:rPr>
          <w:sz w:val="26"/>
          <w:szCs w:val="26"/>
        </w:rPr>
        <w:tab/>
      </w:r>
      <w:r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О.С. Ахметова"/>
            </w:textInput>
          </w:ffData>
        </w:fldChar>
      </w:r>
      <w:r w:rsidRPr="006B0AC1">
        <w:rPr>
          <w:color w:val="FF0000"/>
          <w:sz w:val="26"/>
          <w:szCs w:val="26"/>
        </w:rPr>
        <w:instrText xml:space="preserve"> FORMTEXT </w:instrText>
      </w:r>
      <w:r w:rsidRPr="006B0AC1">
        <w:rPr>
          <w:color w:val="FF0000"/>
          <w:sz w:val="26"/>
          <w:szCs w:val="26"/>
        </w:rPr>
      </w:r>
      <w:r w:rsidRPr="006B0AC1">
        <w:rPr>
          <w:color w:val="FF0000"/>
          <w:sz w:val="26"/>
          <w:szCs w:val="26"/>
        </w:rPr>
        <w:fldChar w:fldCharType="separate"/>
      </w:r>
      <w:r w:rsidRPr="006B0AC1">
        <w:rPr>
          <w:noProof/>
          <w:color w:val="FF0000"/>
          <w:sz w:val="26"/>
          <w:szCs w:val="26"/>
        </w:rPr>
        <w:t>О.С. Ахметова</w:t>
      </w:r>
      <w:r w:rsidRPr="006B0AC1">
        <w:rPr>
          <w:color w:val="FF0000"/>
          <w:sz w:val="26"/>
          <w:szCs w:val="26"/>
        </w:rPr>
        <w:fldChar w:fldCharType="end"/>
      </w:r>
    </w:p>
    <w:p w14:paraId="0AC3BD17" w14:textId="51B53AAF" w:rsidR="00D96DDD" w:rsidRPr="007F4BA3" w:rsidRDefault="006B6252" w:rsidP="00D96DDD">
      <w:pPr>
        <w:spacing w:after="120"/>
        <w:jc w:val="both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9C8E09" wp14:editId="3B29E7FA">
                <wp:simplePos x="0" y="0"/>
                <wp:positionH relativeFrom="column">
                  <wp:posOffset>3433445</wp:posOffset>
                </wp:positionH>
                <wp:positionV relativeFrom="paragraph">
                  <wp:posOffset>574675</wp:posOffset>
                </wp:positionV>
                <wp:extent cx="2790825" cy="266700"/>
                <wp:effectExtent l="1828800" t="0" r="0" b="0"/>
                <wp:wrapNone/>
                <wp:docPr id="3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90825" cy="266700"/>
                        </a:xfrm>
                        <a:prstGeom prst="callout1">
                          <a:avLst>
                            <a:gd name="adj1" fmla="val 42856"/>
                            <a:gd name="adj2" fmla="val -2731"/>
                            <a:gd name="adj3" fmla="val 45713"/>
                            <a:gd name="adj4" fmla="val -64847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73725"/>
                                <a:invGamma/>
                              </a:srgbClr>
                            </a:gs>
                            <a:gs pos="50000">
                              <a:srgbClr val="FFFFFF">
                                <a:alpha val="30000"/>
                              </a:srgbClr>
                            </a:gs>
                            <a:gs pos="100000">
                              <a:srgbClr val="FFFFFF">
                                <a:gamma/>
                                <a:shade val="7372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arrow" w="sm" len="lg"/>
                        </a:ln>
                      </wps:spPr>
                      <wps:txbx>
                        <w:txbxContent>
                          <w:p w14:paraId="6EC4B0F9" w14:textId="77777777" w:rsidR="00C1487E" w:rsidRPr="00C1487E" w:rsidRDefault="00C1487E" w:rsidP="00C1487E">
                            <w:pPr>
                              <w:spacing w:before="60" w:after="60"/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  <w:t>дата: на следующий день после выход</w:t>
                            </w:r>
                            <w:r w:rsidR="00B80BAB"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  <w:t>а</w:t>
                            </w:r>
                            <w:r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  <w:t xml:space="preserve"> приказа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9C8E09" id="AutoShape 10" o:spid="_x0000_s1029" type="#_x0000_t41" style="position:absolute;left:0;text-align:left;margin-left:270.35pt;margin-top:45.25pt;width:219.7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" adj="-14007,9874,-590,9257" fillcolor="#bcbcbc">
                <v:fill o:opacity2="19660f" rotate="t" focus="50%" type="gradient"/>
                <v:stroke startarrow="open" startarrowwidth="narrow" startarrowlength="long"/>
                <v:textbox inset=".5mm,.3mm,.5mm,.3mm">
                  <w:txbxContent>
                    <w:p w14:paraId="6EC4B0F9" w14:textId="77777777" w:rsidR="00C1487E" w:rsidRPr="00C1487E" w:rsidRDefault="00C1487E" w:rsidP="00C1487E">
                      <w:pPr>
                        <w:spacing w:before="60" w:after="60"/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  <w:t>дата: на следующий день после выход</w:t>
                      </w:r>
                      <w:r w:rsidR="00B80BAB"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  <w:t>а</w:t>
                      </w:r>
                      <w:r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  <w:t xml:space="preserve"> приказа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01D206" wp14:editId="5DB8F282">
                <wp:simplePos x="0" y="0"/>
                <wp:positionH relativeFrom="column">
                  <wp:posOffset>3433445</wp:posOffset>
                </wp:positionH>
                <wp:positionV relativeFrom="paragraph">
                  <wp:posOffset>22225</wp:posOffset>
                </wp:positionV>
                <wp:extent cx="2790825" cy="266700"/>
                <wp:effectExtent l="1828800" t="0" r="0" b="0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90825" cy="266700"/>
                        </a:xfrm>
                        <a:prstGeom prst="callout1">
                          <a:avLst>
                            <a:gd name="adj1" fmla="val 42856"/>
                            <a:gd name="adj2" fmla="val -2731"/>
                            <a:gd name="adj3" fmla="val 45713"/>
                            <a:gd name="adj4" fmla="val -64847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73725"/>
                                <a:invGamma/>
                              </a:srgbClr>
                            </a:gs>
                            <a:gs pos="50000">
                              <a:srgbClr val="FFFFFF">
                                <a:alpha val="30000"/>
                              </a:srgbClr>
                            </a:gs>
                            <a:gs pos="100000">
                              <a:srgbClr val="FFFFFF">
                                <a:gamma/>
                                <a:shade val="7372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arrow" w="sm" len="lg"/>
                        </a:ln>
                      </wps:spPr>
                      <wps:txbx>
                        <w:txbxContent>
                          <w:p w14:paraId="70C2BB20" w14:textId="77777777" w:rsidR="00C1487E" w:rsidRPr="00C1487E" w:rsidRDefault="00C1487E" w:rsidP="00C1487E">
                            <w:pPr>
                              <w:spacing w:before="60" w:after="60"/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  <w:t>дата: на следующий день после выход</w:t>
                            </w:r>
                            <w:r w:rsidR="00B80BAB"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  <w:t>а</w:t>
                            </w:r>
                            <w:r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  <w:t xml:space="preserve"> приказа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01D206" id="AutoShape 9" o:spid="_x0000_s1030" type="#_x0000_t41" style="position:absolute;left:0;text-align:left;margin-left:270.35pt;margin-top:1.75pt;width:219.75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" adj="-14007,9874,-590,9257" fillcolor="#bcbcbc">
                <v:fill o:opacity2="19660f" rotate="t" focus="50%" type="gradient"/>
                <v:stroke startarrow="open" startarrowwidth="narrow" startarrowlength="long"/>
                <v:textbox inset=".5mm,.3mm,.5mm,.3mm">
                  <w:txbxContent>
                    <w:p w14:paraId="70C2BB20" w14:textId="77777777" w:rsidR="00C1487E" w:rsidRPr="00C1487E" w:rsidRDefault="00C1487E" w:rsidP="00C1487E">
                      <w:pPr>
                        <w:spacing w:before="60" w:after="60"/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  <w:t>дата: на следующий день после выход</w:t>
                      </w:r>
                      <w:r w:rsidR="00B80BAB"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  <w:t>а</w:t>
                      </w:r>
                      <w:r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  <w:t xml:space="preserve"> приказа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E37F63">
        <w:rPr>
          <w:sz w:val="26"/>
          <w:szCs w:val="26"/>
        </w:rPr>
        <w:t>«       »  марта 202</w:t>
      </w:r>
      <w:r>
        <w:rPr>
          <w:sz w:val="26"/>
          <w:szCs w:val="26"/>
        </w:rPr>
        <w:t>6</w:t>
      </w:r>
      <w:r w:rsidR="00E37F63">
        <w:rPr>
          <w:sz w:val="26"/>
          <w:szCs w:val="26"/>
        </w:rPr>
        <w:t> г.</w:t>
      </w:r>
    </w:p>
    <w:p w14:paraId="1239D008" w14:textId="77777777" w:rsidR="00806AB5" w:rsidRDefault="00806AB5" w:rsidP="00D96DDD">
      <w:pPr>
        <w:widowControl w:val="0"/>
        <w:tabs>
          <w:tab w:val="left" w:pos="3544"/>
          <w:tab w:val="left" w:leader="underscore" w:pos="6096"/>
        </w:tabs>
        <w:autoSpaceDE w:val="0"/>
        <w:autoSpaceDN w:val="0"/>
        <w:adjustRightInd w:val="0"/>
        <w:spacing w:before="240" w:line="360" w:lineRule="auto"/>
        <w:jc w:val="both"/>
        <w:rPr>
          <w:bCs/>
          <w:sz w:val="26"/>
          <w:szCs w:val="26"/>
        </w:rPr>
      </w:pPr>
      <w:r w:rsidRPr="007F4BA3">
        <w:rPr>
          <w:sz w:val="26"/>
          <w:szCs w:val="26"/>
        </w:rPr>
        <w:t>Руководитель ВКР</w:t>
      </w:r>
      <w:r w:rsidR="00D7558F" w:rsidRPr="007F4BA3">
        <w:rPr>
          <w:sz w:val="26"/>
          <w:szCs w:val="26"/>
        </w:rPr>
        <w:t xml:space="preserve"> </w:t>
      </w:r>
      <w:r w:rsidR="00E52F63">
        <w:rPr>
          <w:sz w:val="26"/>
          <w:szCs w:val="26"/>
        </w:rPr>
        <w:tab/>
      </w:r>
      <w:r w:rsidR="00D7558F" w:rsidRPr="007F4BA3">
        <w:rPr>
          <w:sz w:val="26"/>
          <w:szCs w:val="26"/>
        </w:rPr>
        <w:tab/>
      </w:r>
      <w:r w:rsidR="00D96DDD"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В.В. Русин"/>
            </w:textInput>
          </w:ffData>
        </w:fldChar>
      </w:r>
      <w:r w:rsidR="00D96DDD" w:rsidRPr="006B0AC1">
        <w:rPr>
          <w:color w:val="FF0000"/>
          <w:sz w:val="26"/>
          <w:szCs w:val="26"/>
        </w:rPr>
        <w:instrText xml:space="preserve"> FORMTEXT </w:instrText>
      </w:r>
      <w:r w:rsidR="00D96DDD" w:rsidRPr="006B0AC1">
        <w:rPr>
          <w:color w:val="FF0000"/>
          <w:sz w:val="26"/>
          <w:szCs w:val="26"/>
        </w:rPr>
      </w:r>
      <w:r w:rsidR="00D96DDD" w:rsidRPr="006B0AC1">
        <w:rPr>
          <w:color w:val="FF0000"/>
          <w:sz w:val="26"/>
          <w:szCs w:val="26"/>
        </w:rPr>
        <w:fldChar w:fldCharType="separate"/>
      </w:r>
      <w:r w:rsidR="00D96DDD" w:rsidRPr="006B0AC1">
        <w:rPr>
          <w:noProof/>
          <w:color w:val="FF0000"/>
          <w:sz w:val="26"/>
          <w:szCs w:val="26"/>
        </w:rPr>
        <w:t>В.В. Русин</w:t>
      </w:r>
      <w:r w:rsidR="00D96DDD" w:rsidRPr="006B0AC1">
        <w:rPr>
          <w:color w:val="FF0000"/>
          <w:sz w:val="26"/>
          <w:szCs w:val="26"/>
        </w:rPr>
        <w:fldChar w:fldCharType="end"/>
      </w:r>
    </w:p>
    <w:p w14:paraId="4EEE90FB" w14:textId="05665E56" w:rsidR="00E37F63" w:rsidRPr="007F4BA3" w:rsidRDefault="00E37F63" w:rsidP="00E37F63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«       »  марта 202</w:t>
      </w:r>
      <w:r w:rsidR="006B6252">
        <w:rPr>
          <w:sz w:val="26"/>
          <w:szCs w:val="26"/>
        </w:rPr>
        <w:t>6</w:t>
      </w:r>
      <w:r>
        <w:rPr>
          <w:sz w:val="26"/>
          <w:szCs w:val="26"/>
        </w:rPr>
        <w:t> г.</w:t>
      </w:r>
    </w:p>
    <w:p w14:paraId="313CD15D" w14:textId="3622A2AD" w:rsidR="00806AB5" w:rsidRPr="007F4BA3" w:rsidRDefault="00806AB5" w:rsidP="009A6DB3">
      <w:pPr>
        <w:widowControl w:val="0"/>
        <w:autoSpaceDE w:val="0"/>
        <w:autoSpaceDN w:val="0"/>
        <w:adjustRightInd w:val="0"/>
        <w:spacing w:before="360" w:after="120"/>
        <w:ind w:firstLine="709"/>
        <w:jc w:val="both"/>
        <w:rPr>
          <w:sz w:val="26"/>
          <w:szCs w:val="26"/>
        </w:rPr>
      </w:pPr>
      <w:r w:rsidRPr="007F4BA3">
        <w:rPr>
          <w:sz w:val="26"/>
          <w:szCs w:val="26"/>
        </w:rPr>
        <w:t xml:space="preserve">Задание </w:t>
      </w:r>
      <w:r w:rsidR="006B6252">
        <w:rPr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получил"/>
              <w:listEntry w:val="получила"/>
            </w:ddList>
          </w:ffData>
        </w:fldChar>
      </w:r>
      <w:r w:rsidR="006B6252">
        <w:rPr>
          <w:sz w:val="26"/>
          <w:szCs w:val="26"/>
        </w:rPr>
        <w:instrText xml:space="preserve"> FORMDROPDOWN </w:instrText>
      </w:r>
      <w:r w:rsidR="006B6252">
        <w:rPr>
          <w:sz w:val="26"/>
          <w:szCs w:val="26"/>
        </w:rPr>
      </w:r>
      <w:r w:rsidR="006B6252">
        <w:rPr>
          <w:sz w:val="26"/>
          <w:szCs w:val="26"/>
        </w:rPr>
        <w:fldChar w:fldCharType="end"/>
      </w:r>
    </w:p>
    <w:p w14:paraId="0538B102" w14:textId="0DF93AE3" w:rsidR="00806AB5" w:rsidRPr="007F4BA3" w:rsidRDefault="00806AB5" w:rsidP="002461C2">
      <w:pPr>
        <w:autoSpaceDE w:val="0"/>
        <w:autoSpaceDN w:val="0"/>
        <w:adjustRightInd w:val="0"/>
        <w:ind w:firstLine="708"/>
        <w:jc w:val="both"/>
        <w:rPr>
          <w:sz w:val="26"/>
          <w:szCs w:val="26"/>
        </w:rPr>
      </w:pPr>
      <w:r w:rsidRPr="007F4BA3">
        <w:rPr>
          <w:sz w:val="26"/>
          <w:szCs w:val="26"/>
        </w:rPr>
        <w:t>О предстоящей проверке ВКР на объём заимствования, в том числе содержательного, с использован</w:t>
      </w:r>
      <w:r w:rsidR="00E37F63">
        <w:rPr>
          <w:sz w:val="26"/>
          <w:szCs w:val="26"/>
        </w:rPr>
        <w:t xml:space="preserve">ием системы </w:t>
      </w:r>
      <w:r w:rsidR="006E3F36">
        <w:rPr>
          <w:sz w:val="26"/>
          <w:szCs w:val="26"/>
        </w:rPr>
        <w:t>а</w:t>
      </w:r>
      <w:r w:rsidR="00E37F63">
        <w:rPr>
          <w:sz w:val="26"/>
          <w:szCs w:val="26"/>
        </w:rPr>
        <w:t>нтиплагиат</w:t>
      </w:r>
      <w:r w:rsidRPr="007F4BA3">
        <w:rPr>
          <w:sz w:val="26"/>
          <w:szCs w:val="26"/>
        </w:rPr>
        <w:t xml:space="preserve"> </w:t>
      </w:r>
      <w:r w:rsidR="006B6252">
        <w:rPr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предупреждён"/>
              <w:listEntry w:val="предупреждена"/>
            </w:ddList>
          </w:ffData>
        </w:fldChar>
      </w:r>
      <w:r w:rsidR="006B6252">
        <w:rPr>
          <w:sz w:val="26"/>
          <w:szCs w:val="26"/>
        </w:rPr>
        <w:instrText xml:space="preserve"> FORMDROPDOWN </w:instrText>
      </w:r>
      <w:r w:rsidR="006B6252">
        <w:rPr>
          <w:sz w:val="26"/>
          <w:szCs w:val="26"/>
        </w:rPr>
      </w:r>
      <w:r w:rsidR="006B6252">
        <w:rPr>
          <w:sz w:val="26"/>
          <w:szCs w:val="26"/>
        </w:rPr>
        <w:fldChar w:fldCharType="end"/>
      </w:r>
      <w:r w:rsidRPr="007F4BA3">
        <w:rPr>
          <w:sz w:val="26"/>
          <w:szCs w:val="26"/>
        </w:rPr>
        <w:t xml:space="preserve">. Порядок проверки, а также правила и допустимый объём заимствования мне разъяснены и понятны. Об ответственности за неправомочные заимствования </w:t>
      </w:r>
      <w:r w:rsidR="006B6252">
        <w:rPr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предупреждён"/>
              <w:listEntry w:val="предупреждена"/>
            </w:ddList>
          </w:ffData>
        </w:fldChar>
      </w:r>
      <w:r w:rsidR="006B6252">
        <w:rPr>
          <w:sz w:val="26"/>
          <w:szCs w:val="26"/>
        </w:rPr>
        <w:instrText xml:space="preserve"> FORMDROPDOWN </w:instrText>
      </w:r>
      <w:r w:rsidR="006B6252">
        <w:rPr>
          <w:sz w:val="26"/>
          <w:szCs w:val="26"/>
        </w:rPr>
      </w:r>
      <w:r w:rsidR="006B6252">
        <w:rPr>
          <w:sz w:val="26"/>
          <w:szCs w:val="26"/>
        </w:rPr>
        <w:fldChar w:fldCharType="end"/>
      </w:r>
      <w:r w:rsidRPr="007F4BA3">
        <w:rPr>
          <w:sz w:val="26"/>
          <w:szCs w:val="26"/>
        </w:rPr>
        <w:t>.</w:t>
      </w:r>
    </w:p>
    <w:p w14:paraId="6AEB537E" w14:textId="7399E4BC" w:rsidR="00806AB5" w:rsidRPr="007F4BA3" w:rsidRDefault="006B6252" w:rsidP="00D96DDD">
      <w:pPr>
        <w:widowControl w:val="0"/>
        <w:tabs>
          <w:tab w:val="left" w:pos="3544"/>
          <w:tab w:val="left" w:leader="underscore" w:pos="6096"/>
        </w:tabs>
        <w:autoSpaceDE w:val="0"/>
        <w:autoSpaceDN w:val="0"/>
        <w:adjustRightInd w:val="0"/>
        <w:spacing w:before="240" w:after="240" w:line="360" w:lineRule="auto"/>
        <w:jc w:val="both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E31974" wp14:editId="1F39485D">
                <wp:simplePos x="0" y="0"/>
                <wp:positionH relativeFrom="column">
                  <wp:posOffset>2852420</wp:posOffset>
                </wp:positionH>
                <wp:positionV relativeFrom="paragraph">
                  <wp:posOffset>551815</wp:posOffset>
                </wp:positionV>
                <wp:extent cx="3276600" cy="266700"/>
                <wp:effectExtent l="1114425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76600" cy="266700"/>
                        </a:xfrm>
                        <a:prstGeom prst="callout1">
                          <a:avLst>
                            <a:gd name="adj1" fmla="val 42856"/>
                            <a:gd name="adj2" fmla="val -2324"/>
                            <a:gd name="adj3" fmla="val 45713"/>
                            <a:gd name="adj4" fmla="val -33431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73725"/>
                                <a:invGamma/>
                              </a:srgbClr>
                            </a:gs>
                            <a:gs pos="50000">
                              <a:srgbClr val="FFFFFF">
                                <a:alpha val="30000"/>
                              </a:srgbClr>
                            </a:gs>
                            <a:gs pos="100000">
                              <a:srgbClr val="FFFFFF">
                                <a:gamma/>
                                <a:shade val="7372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arrow" w="sm" len="lg"/>
                        </a:ln>
                      </wps:spPr>
                      <wps:txbx>
                        <w:txbxContent>
                          <w:p w14:paraId="6374AE52" w14:textId="77777777" w:rsidR="00C1487E" w:rsidRPr="00C1487E" w:rsidRDefault="00C1487E" w:rsidP="00C1487E">
                            <w:pPr>
                              <w:spacing w:before="60" w:after="60"/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  <w:t>дата: в день получения задания от руководителя ВКР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E31974" id="AutoShape 11" o:spid="_x0000_s1031" type="#_x0000_t41" style="position:absolute;left:0;text-align:left;margin-left:224.6pt;margin-top:43.45pt;width:258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" adj="-7221,9874,-502,9257" fillcolor="#bcbcbc">
                <v:fill o:opacity2="19660f" rotate="t" focus="50%" type="gradient"/>
                <v:stroke startarrow="open" startarrowwidth="narrow" startarrowlength="long"/>
                <v:textbox inset=".5mm,.3mm,.5mm,.3mm">
                  <w:txbxContent>
                    <w:p w14:paraId="6374AE52" w14:textId="77777777" w:rsidR="00C1487E" w:rsidRPr="00C1487E" w:rsidRDefault="00C1487E" w:rsidP="00C1487E">
                      <w:pPr>
                        <w:spacing w:before="60" w:after="60"/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  <w:t>дата: в день получения задания от руководителя ВКР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Студент"/>
              <w:listEntry w:val="Студентка"/>
            </w:ddList>
          </w:ffData>
        </w:fldChar>
      </w:r>
      <w:r>
        <w:rPr>
          <w:sz w:val="26"/>
          <w:szCs w:val="26"/>
        </w:rPr>
        <w:instrText xml:space="preserve"> FORMDROPDOWN </w:instrText>
      </w:r>
      <w:r>
        <w:rPr>
          <w:sz w:val="26"/>
          <w:szCs w:val="26"/>
        </w:rPr>
      </w:r>
      <w:r>
        <w:rPr>
          <w:sz w:val="26"/>
          <w:szCs w:val="26"/>
        </w:rPr>
        <w:fldChar w:fldCharType="end"/>
      </w:r>
      <w:r w:rsidR="00806AB5" w:rsidRPr="007F4BA3">
        <w:rPr>
          <w:sz w:val="26"/>
          <w:szCs w:val="26"/>
        </w:rPr>
        <w:tab/>
      </w:r>
      <w:r w:rsidR="00E52F63">
        <w:rPr>
          <w:sz w:val="26"/>
          <w:szCs w:val="26"/>
        </w:rPr>
        <w:tab/>
      </w:r>
      <w:r>
        <w:rPr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И.Р. Михайлов"/>
            </w:textInput>
          </w:ffData>
        </w:fldChar>
      </w:r>
      <w:r>
        <w:rPr>
          <w:sz w:val="26"/>
          <w:szCs w:val="26"/>
        </w:rPr>
        <w:instrText xml:space="preserve"> FORMTEXT </w:instrText>
      </w:r>
      <w:r>
        <w:rPr>
          <w:sz w:val="26"/>
          <w:szCs w:val="26"/>
        </w:rPr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И.Р. Михайлов</w:t>
      </w:r>
      <w:r>
        <w:rPr>
          <w:sz w:val="26"/>
          <w:szCs w:val="26"/>
        </w:rPr>
        <w:fldChar w:fldCharType="end"/>
      </w:r>
    </w:p>
    <w:p w14:paraId="60EF0AB3" w14:textId="00D1A546" w:rsidR="00E37F63" w:rsidRPr="007F4BA3" w:rsidRDefault="00E37F63" w:rsidP="00E37F63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«       »  марта 202</w:t>
      </w:r>
      <w:r w:rsidR="006B6252">
        <w:rPr>
          <w:sz w:val="26"/>
          <w:szCs w:val="26"/>
        </w:rPr>
        <w:t>6</w:t>
      </w:r>
      <w:r>
        <w:rPr>
          <w:sz w:val="26"/>
          <w:szCs w:val="26"/>
        </w:rPr>
        <w:t> г.</w:t>
      </w:r>
    </w:p>
    <w:p w14:paraId="4D7A4DAB" w14:textId="77777777" w:rsidR="00806AB5" w:rsidRPr="007F4BA3" w:rsidRDefault="00806AB5" w:rsidP="00E37F63">
      <w:pPr>
        <w:jc w:val="both"/>
        <w:rPr>
          <w:sz w:val="26"/>
          <w:szCs w:val="26"/>
        </w:rPr>
      </w:pPr>
    </w:p>
    <w:sectPr w:rsidR="00806AB5" w:rsidRPr="007F4BA3" w:rsidSect="001610AE">
      <w:pgSz w:w="11906" w:h="16838" w:code="9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Cambria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05D0"/>
    <w:multiLevelType w:val="hybridMultilevel"/>
    <w:tmpl w:val="41FCB4D4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2C66071"/>
    <w:multiLevelType w:val="hybridMultilevel"/>
    <w:tmpl w:val="49128EF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3D71BA"/>
    <w:multiLevelType w:val="hybridMultilevel"/>
    <w:tmpl w:val="5CFCB1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0FD4DFD"/>
    <w:multiLevelType w:val="hybridMultilevel"/>
    <w:tmpl w:val="60C02F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8E46D9A"/>
    <w:multiLevelType w:val="hybridMultilevel"/>
    <w:tmpl w:val="E4A082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7D3E5F"/>
    <w:multiLevelType w:val="hybridMultilevel"/>
    <w:tmpl w:val="0A1893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985EC1"/>
    <w:multiLevelType w:val="hybridMultilevel"/>
    <w:tmpl w:val="78D4C5A2"/>
    <w:lvl w:ilvl="0" w:tplc="5E5697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501921B7"/>
    <w:multiLevelType w:val="hybridMultilevel"/>
    <w:tmpl w:val="2D9AD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9050487"/>
    <w:multiLevelType w:val="hybridMultilevel"/>
    <w:tmpl w:val="37483E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8"/>
  </w:num>
  <w:num w:numId="6">
    <w:abstractNumId w:val="1"/>
  </w:num>
  <w:num w:numId="7">
    <w:abstractNumId w:val="5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doNotShadeFormData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63"/>
    <w:rsid w:val="000012D9"/>
    <w:rsid w:val="00004E62"/>
    <w:rsid w:val="00013E7E"/>
    <w:rsid w:val="0004200A"/>
    <w:rsid w:val="00052D3C"/>
    <w:rsid w:val="000C5881"/>
    <w:rsid w:val="000E4AB4"/>
    <w:rsid w:val="00124100"/>
    <w:rsid w:val="0014719B"/>
    <w:rsid w:val="00156EB4"/>
    <w:rsid w:val="001610AE"/>
    <w:rsid w:val="001A612D"/>
    <w:rsid w:val="00233F75"/>
    <w:rsid w:val="0024113D"/>
    <w:rsid w:val="002461C2"/>
    <w:rsid w:val="00362B65"/>
    <w:rsid w:val="003744DD"/>
    <w:rsid w:val="0039020C"/>
    <w:rsid w:val="003A1AD6"/>
    <w:rsid w:val="003A27BD"/>
    <w:rsid w:val="00467782"/>
    <w:rsid w:val="00481A6C"/>
    <w:rsid w:val="004D1307"/>
    <w:rsid w:val="005352E7"/>
    <w:rsid w:val="00535B38"/>
    <w:rsid w:val="00560825"/>
    <w:rsid w:val="0057389E"/>
    <w:rsid w:val="005C6CB8"/>
    <w:rsid w:val="005D2D26"/>
    <w:rsid w:val="00603A2B"/>
    <w:rsid w:val="006168AB"/>
    <w:rsid w:val="006B0AC1"/>
    <w:rsid w:val="006B6252"/>
    <w:rsid w:val="006C3F8F"/>
    <w:rsid w:val="006E3F36"/>
    <w:rsid w:val="006E78BA"/>
    <w:rsid w:val="006E7B5C"/>
    <w:rsid w:val="00701E4D"/>
    <w:rsid w:val="00774290"/>
    <w:rsid w:val="00777BAC"/>
    <w:rsid w:val="007F00A9"/>
    <w:rsid w:val="007F4BA3"/>
    <w:rsid w:val="00806AB5"/>
    <w:rsid w:val="008B008C"/>
    <w:rsid w:val="008C16CE"/>
    <w:rsid w:val="00933B48"/>
    <w:rsid w:val="00956031"/>
    <w:rsid w:val="0098327D"/>
    <w:rsid w:val="0098764A"/>
    <w:rsid w:val="009A6DB3"/>
    <w:rsid w:val="009B2655"/>
    <w:rsid w:val="009C36E3"/>
    <w:rsid w:val="009E6D6A"/>
    <w:rsid w:val="00A159C3"/>
    <w:rsid w:val="00A36A9C"/>
    <w:rsid w:val="00A72A58"/>
    <w:rsid w:val="00A86CA1"/>
    <w:rsid w:val="00A97716"/>
    <w:rsid w:val="00AA086C"/>
    <w:rsid w:val="00AE567B"/>
    <w:rsid w:val="00B640D8"/>
    <w:rsid w:val="00B80BAB"/>
    <w:rsid w:val="00B86C53"/>
    <w:rsid w:val="00BC2A78"/>
    <w:rsid w:val="00BD30C8"/>
    <w:rsid w:val="00BE3A5F"/>
    <w:rsid w:val="00C1487E"/>
    <w:rsid w:val="00C44CDB"/>
    <w:rsid w:val="00C651F5"/>
    <w:rsid w:val="00C956D1"/>
    <w:rsid w:val="00D07392"/>
    <w:rsid w:val="00D33433"/>
    <w:rsid w:val="00D47695"/>
    <w:rsid w:val="00D7558F"/>
    <w:rsid w:val="00D96DDD"/>
    <w:rsid w:val="00DD5DDD"/>
    <w:rsid w:val="00E106C0"/>
    <w:rsid w:val="00E37F63"/>
    <w:rsid w:val="00E52A7F"/>
    <w:rsid w:val="00E52F63"/>
    <w:rsid w:val="00E7523A"/>
    <w:rsid w:val="00E879D1"/>
    <w:rsid w:val="00E87FAB"/>
    <w:rsid w:val="00EA4614"/>
    <w:rsid w:val="00EE51BE"/>
    <w:rsid w:val="00FA2402"/>
    <w:rsid w:val="00FB4B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9FDDB2"/>
  <w15:docId w15:val="{7E1AC8D0-DEA8-4718-BB16-C4736840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1C2"/>
    <w:rPr>
      <w:sz w:val="24"/>
      <w:szCs w:val="24"/>
    </w:rPr>
  </w:style>
  <w:style w:type="paragraph" w:styleId="1">
    <w:name w:val="heading 1"/>
    <w:basedOn w:val="a"/>
    <w:link w:val="10"/>
    <w:uiPriority w:val="99"/>
    <w:locked/>
    <w:rsid w:val="004D130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qFormat/>
    <w:locked/>
    <w:rsid w:val="00E106C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54EC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Person">
    <w:name w:val="Person"/>
    <w:basedOn w:val="a3"/>
    <w:uiPriority w:val="99"/>
    <w:rsid w:val="00774290"/>
    <w:rPr>
      <w:color w:val="FFFF00"/>
      <w:sz w:val="28"/>
      <w:szCs w:val="28"/>
    </w:rPr>
  </w:style>
  <w:style w:type="paragraph" w:styleId="a3">
    <w:name w:val="List Continue"/>
    <w:basedOn w:val="a"/>
    <w:uiPriority w:val="99"/>
    <w:rsid w:val="00774290"/>
    <w:pPr>
      <w:spacing w:after="120"/>
      <w:ind w:left="283"/>
    </w:pPr>
  </w:style>
  <w:style w:type="character" w:styleId="a4">
    <w:name w:val="Strong"/>
    <w:uiPriority w:val="99"/>
    <w:rsid w:val="005C6CB8"/>
    <w:rPr>
      <w:rFonts w:cs="Times New Roman"/>
      <w:b/>
    </w:rPr>
  </w:style>
  <w:style w:type="paragraph" w:styleId="a5">
    <w:name w:val="List Paragraph"/>
    <w:aliases w:val="List Paragraph1,ПАРАГРАФ,Обычный1,ааа"/>
    <w:basedOn w:val="a"/>
    <w:link w:val="a6"/>
    <w:uiPriority w:val="99"/>
    <w:rsid w:val="00560825"/>
    <w:pPr>
      <w:spacing w:after="160" w:line="259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6">
    <w:name w:val="Абзац списка Знак"/>
    <w:aliases w:val="List Paragraph1 Знак,ПАРАГРАФ Знак,Обычный1 Знак,ааа Знак"/>
    <w:link w:val="a5"/>
    <w:uiPriority w:val="99"/>
    <w:locked/>
    <w:rsid w:val="00560825"/>
    <w:rPr>
      <w:rFonts w:ascii="Calibri" w:hAnsi="Calibri"/>
      <w:sz w:val="22"/>
      <w:lang w:val="ru-RU" w:eastAsia="en-US"/>
    </w:rPr>
  </w:style>
  <w:style w:type="paragraph" w:customStyle="1" w:styleId="11">
    <w:name w:val="Обычный (Интернет)1"/>
    <w:basedOn w:val="a"/>
    <w:uiPriority w:val="99"/>
    <w:rsid w:val="0057389E"/>
    <w:pPr>
      <w:spacing w:before="100" w:beforeAutospacing="1" w:after="100" w:afterAutospacing="1"/>
    </w:pPr>
  </w:style>
  <w:style w:type="character" w:customStyle="1" w:styleId="20">
    <w:name w:val="Заголовок 2 Знак"/>
    <w:link w:val="2"/>
    <w:rsid w:val="00E106C0"/>
    <w:rPr>
      <w:rFonts w:ascii="Cambria" w:hAnsi="Cambria"/>
      <w:b/>
      <w:bCs/>
      <w:i/>
      <w:iCs/>
      <w:sz w:val="28"/>
      <w:szCs w:val="28"/>
    </w:rPr>
  </w:style>
  <w:style w:type="paragraph" w:styleId="a7">
    <w:name w:val="Body Text"/>
    <w:basedOn w:val="a"/>
    <w:link w:val="a8"/>
    <w:rsid w:val="00D7558F"/>
    <w:pPr>
      <w:spacing w:after="140" w:line="288" w:lineRule="auto"/>
    </w:pPr>
    <w:rPr>
      <w:rFonts w:ascii="Liberation Serif" w:eastAsia="WenQuanYi Micro Hei" w:hAnsi="Liberation Serif" w:cs="Lohit Devanagari"/>
      <w:color w:val="00000A"/>
      <w:lang w:eastAsia="zh-CN" w:bidi="hi-IN"/>
    </w:rPr>
  </w:style>
  <w:style w:type="character" w:customStyle="1" w:styleId="a8">
    <w:name w:val="Основной текст Знак"/>
    <w:link w:val="a7"/>
    <w:rsid w:val="00D7558F"/>
    <w:rPr>
      <w:rFonts w:ascii="Liberation Serif" w:eastAsia="WenQuanYi Micro Hei" w:hAnsi="Liberation Serif" w:cs="Lohit Devanagari"/>
      <w:color w:val="00000A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242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sinVV\Downloads\&#1047;&#1072;&#1076;&#1072;&#1085;&#1080;&#1077;%20&#1085;&#1072;%20&#1042;&#1050;&#1056;%20(2024!25)(5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Задание на ВКР (2024!25)(5).dotx</Template>
  <TotalTime>7</TotalTime>
  <Pages>2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3</vt:lpstr>
    </vt:vector>
  </TitlesOfParts>
  <Company>MoBIL GROUP</Company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3</dc:title>
  <dc:creator>Русин Валерий Владимирович</dc:creator>
  <cp:lastModifiedBy>Ontirabon</cp:lastModifiedBy>
  <cp:revision>2</cp:revision>
  <dcterms:created xsi:type="dcterms:W3CDTF">2026-03-26T06:41:00Z</dcterms:created>
  <dcterms:modified xsi:type="dcterms:W3CDTF">2026-03-26T06:41:00Z</dcterms:modified>
</cp:coreProperties>
</file>